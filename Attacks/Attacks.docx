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C68AD" w14:textId="77777777" w:rsidR="00AC13F2" w:rsidRDefault="005D364D" w:rsidP="00AC13F2">
      <w:pPr>
        <w:pStyle w:val="Zaglavljenaslovnestrane"/>
        <w:rPr>
          <w:lang w:val="sr-Latn-RS"/>
        </w:rPr>
      </w:pPr>
      <w:bookmarkStart w:id="0" w:name="_Hlk123308215"/>
      <w:bookmarkEnd w:id="0"/>
      <w:r>
        <w:rPr>
          <w:lang w:val="sr-Latn-RS"/>
        </w:rPr>
        <w:t>Univerzitet</w:t>
      </w:r>
      <w:r w:rsidR="00F06BB2" w:rsidRPr="006B315E">
        <w:rPr>
          <w:lang w:val="sr-Cyrl-CS"/>
        </w:rPr>
        <w:t xml:space="preserve"> </w:t>
      </w:r>
      <w:r>
        <w:rPr>
          <w:lang w:val="sr-Latn-RS"/>
        </w:rPr>
        <w:t>u</w:t>
      </w:r>
      <w:r w:rsidR="00F06BB2" w:rsidRPr="006B315E">
        <w:rPr>
          <w:lang w:val="sr-Cyrl-CS"/>
        </w:rPr>
        <w:t xml:space="preserve"> </w:t>
      </w:r>
      <w:r>
        <w:rPr>
          <w:lang w:val="sr-Latn-RS"/>
        </w:rPr>
        <w:t>Beogradu</w:t>
      </w:r>
    </w:p>
    <w:p w14:paraId="7298ADD7" w14:textId="177E53AA" w:rsidR="00586F2A" w:rsidRPr="005D364D" w:rsidRDefault="005D364D" w:rsidP="00AC13F2">
      <w:pPr>
        <w:pStyle w:val="Zaglavljenaslovnestrane"/>
        <w:rPr>
          <w:lang w:val="sr-Latn-RS"/>
        </w:rPr>
      </w:pPr>
      <w:r>
        <w:rPr>
          <w:lang w:val="sr-Latn-RS"/>
        </w:rPr>
        <w:t>Elektrotehnički</w:t>
      </w:r>
      <w:r w:rsidR="00586F2A" w:rsidRPr="006B315E">
        <w:rPr>
          <w:lang w:val="sr-Cyrl-CS"/>
        </w:rPr>
        <w:t xml:space="preserve"> </w:t>
      </w:r>
      <w:r>
        <w:rPr>
          <w:lang w:val="sr-Latn-RS"/>
        </w:rPr>
        <w:t>fakultet</w:t>
      </w:r>
    </w:p>
    <w:p w14:paraId="6652114E" w14:textId="77777777" w:rsidR="00F06BB2" w:rsidRPr="006B315E" w:rsidRDefault="00F06BB2" w:rsidP="00F06BB2">
      <w:pPr>
        <w:pStyle w:val="Osnovnitekst"/>
        <w:rPr>
          <w:lang w:val="sr-Cyrl-CS"/>
        </w:rPr>
      </w:pPr>
    </w:p>
    <w:p w14:paraId="756ED571" w14:textId="77777777" w:rsidR="00F06BB2" w:rsidRPr="006B315E" w:rsidRDefault="00F06BB2" w:rsidP="00F06BB2">
      <w:pPr>
        <w:pStyle w:val="Osnovnitekst"/>
        <w:rPr>
          <w:lang w:val="sr-Cyrl-CS"/>
        </w:rPr>
      </w:pPr>
    </w:p>
    <w:p w14:paraId="37FF56C6" w14:textId="77777777" w:rsidR="00F06BB2" w:rsidRPr="006B315E" w:rsidRDefault="001551E5" w:rsidP="00F06BB2">
      <w:pPr>
        <w:pStyle w:val="SlikeTabele"/>
        <w:rPr>
          <w:lang w:val="sr-Cyrl-CS"/>
        </w:rPr>
      </w:pPr>
      <w:r>
        <w:rPr>
          <w:noProof/>
          <w:lang w:val="en-US"/>
        </w:rPr>
        <w:drawing>
          <wp:inline distT="0" distB="0" distL="0" distR="0" wp14:anchorId="11447A47" wp14:editId="0B13B13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9B0B42F" w14:textId="77777777" w:rsidR="00F06BB2" w:rsidRPr="006B315E" w:rsidRDefault="00F06BB2" w:rsidP="00F06BB2">
      <w:pPr>
        <w:pStyle w:val="Osnovnitekst"/>
        <w:rPr>
          <w:lang w:val="sr-Cyrl-CS"/>
        </w:rPr>
      </w:pPr>
    </w:p>
    <w:p w14:paraId="6AFD4923" w14:textId="77777777" w:rsidR="00AE0461" w:rsidRPr="006B315E" w:rsidRDefault="00AE0461" w:rsidP="00F06BB2">
      <w:pPr>
        <w:pStyle w:val="Osnovnitekst"/>
        <w:rPr>
          <w:lang w:val="sr-Cyrl-CS"/>
        </w:rPr>
      </w:pPr>
    </w:p>
    <w:p w14:paraId="11EBAA4B" w14:textId="77777777" w:rsidR="00F06BB2" w:rsidRPr="006B315E" w:rsidRDefault="00F06BB2" w:rsidP="00F06BB2">
      <w:pPr>
        <w:pStyle w:val="Osnovnitekst"/>
        <w:rPr>
          <w:lang w:val="sr-Cyrl-CS"/>
        </w:rPr>
      </w:pPr>
    </w:p>
    <w:p w14:paraId="18F0CC5A" w14:textId="77777777" w:rsidR="00F06BB2" w:rsidRPr="006B315E" w:rsidRDefault="00F06BB2" w:rsidP="00F06BB2">
      <w:pPr>
        <w:pStyle w:val="Osnovnitekst"/>
        <w:rPr>
          <w:lang w:val="sr-Cyrl-CS"/>
        </w:rPr>
      </w:pPr>
    </w:p>
    <w:p w14:paraId="68DC48A6" w14:textId="65DCB068" w:rsidR="00F06BB2" w:rsidRPr="00270CDB" w:rsidRDefault="001E7BEC" w:rsidP="00F06BB2">
      <w:pPr>
        <w:pStyle w:val="Naslovteze"/>
        <w:rPr>
          <w:color w:val="943634" w:themeColor="accent2" w:themeShade="BF"/>
          <w:lang w:val="sr-Latn-RS"/>
        </w:rPr>
      </w:pPr>
      <w:r w:rsidRPr="00270CDB">
        <w:rPr>
          <w:color w:val="943634" w:themeColor="accent2" w:themeShade="BF"/>
          <w:lang w:val="sr-Latn-RS"/>
        </w:rPr>
        <w:t>NAPADI I ZAŠTITA OD NAPADA</w:t>
      </w:r>
    </w:p>
    <w:p w14:paraId="65DBEBBC" w14:textId="5C10FAFE" w:rsidR="00F06BB2" w:rsidRPr="00270CDB" w:rsidRDefault="001E7BEC" w:rsidP="00AE0461">
      <w:pPr>
        <w:pStyle w:val="Podnaslovteze"/>
        <w:rPr>
          <w:color w:val="943634" w:themeColor="accent2" w:themeShade="BF"/>
          <w:lang w:val="sr-Latn-RS"/>
        </w:rPr>
      </w:pPr>
      <w:r w:rsidRPr="00270CDB">
        <w:rPr>
          <w:color w:val="943634" w:themeColor="accent2" w:themeShade="BF"/>
          <w:lang w:val="sr-Latn-RS"/>
        </w:rPr>
        <w:t>Projektni</w:t>
      </w:r>
      <w:r w:rsidR="00AC13F2" w:rsidRPr="00270CDB">
        <w:rPr>
          <w:color w:val="943634" w:themeColor="accent2" w:themeShade="BF"/>
          <w:lang w:val="sr-Latn-RS"/>
        </w:rPr>
        <w:t xml:space="preserve"> zadatak iz predmeta </w:t>
      </w:r>
      <w:r w:rsidRPr="00270CDB">
        <w:rPr>
          <w:color w:val="943634" w:themeColor="accent2" w:themeShade="BF"/>
          <w:lang w:val="sr-Latn-RS"/>
        </w:rPr>
        <w:t>Razvoj bezbednog softvera</w:t>
      </w:r>
    </w:p>
    <w:p w14:paraId="18EE15FC" w14:textId="00CE33AD" w:rsidR="00F97570" w:rsidRDefault="00F97570" w:rsidP="00F97570">
      <w:pPr>
        <w:pStyle w:val="Osnovnitekst"/>
        <w:rPr>
          <w:lang w:val="sr-Latn-RS"/>
        </w:rPr>
      </w:pPr>
    </w:p>
    <w:p w14:paraId="01A12022" w14:textId="77777777" w:rsidR="00F97570" w:rsidRPr="00F97570" w:rsidRDefault="00F97570" w:rsidP="00F97570">
      <w:pPr>
        <w:pStyle w:val="Osnovnitekst"/>
        <w:rPr>
          <w:lang w:val="sr-Latn-RS"/>
        </w:rPr>
      </w:pPr>
    </w:p>
    <w:p w14:paraId="40EF668F" w14:textId="053F7729" w:rsidR="00F06BB2" w:rsidRDefault="00F06BB2" w:rsidP="00F06BB2">
      <w:pPr>
        <w:pStyle w:val="Osnovnitekst"/>
        <w:rPr>
          <w:lang w:val="sr-Cyrl-CS"/>
        </w:rPr>
      </w:pPr>
    </w:p>
    <w:p w14:paraId="485052D0" w14:textId="77777777" w:rsidR="00F97570" w:rsidRPr="006B315E" w:rsidRDefault="00F97570" w:rsidP="00F06BB2">
      <w:pPr>
        <w:pStyle w:val="Osnovnitekst"/>
        <w:rPr>
          <w:lang w:val="sr-Cyrl-CS"/>
        </w:rPr>
      </w:pPr>
    </w:p>
    <w:p w14:paraId="3B3E5EEE" w14:textId="285A286A" w:rsidR="00F06BB2" w:rsidRPr="00F97570" w:rsidRDefault="005D471C" w:rsidP="005D471C">
      <w:pPr>
        <w:pStyle w:val="Osnovnitekst"/>
        <w:ind w:firstLine="0"/>
        <w:jc w:val="left"/>
        <w:rPr>
          <w:rFonts w:ascii="Arial" w:hAnsi="Arial" w:cs="Arial"/>
          <w:color w:val="0070C0"/>
          <w:lang w:val="sr-Latn-RS"/>
        </w:rPr>
      </w:pPr>
      <w:r>
        <w:rPr>
          <w:rFonts w:ascii="Arial" w:hAnsi="Arial" w:cs="Arial"/>
          <w:color w:val="0070C0"/>
          <w:lang w:val="sr-Latn-RS"/>
        </w:rPr>
        <w:t>Predmetni profesor, asistent i saradnik:</w:t>
      </w:r>
      <w:r w:rsidR="00F97570">
        <w:rPr>
          <w:rFonts w:ascii="Arial" w:hAnsi="Arial" w:cs="Arial"/>
          <w:color w:val="0070C0"/>
          <w:lang w:val="sr-Latn-RS"/>
        </w:rPr>
        <w:tab/>
      </w:r>
      <w:r w:rsidR="00F97570">
        <w:rPr>
          <w:rFonts w:ascii="Arial" w:hAnsi="Arial" w:cs="Arial"/>
          <w:color w:val="0070C0"/>
          <w:lang w:val="sr-Latn-RS"/>
        </w:rPr>
        <w:tab/>
      </w:r>
      <w:r w:rsidR="00F97570">
        <w:rPr>
          <w:rFonts w:ascii="Arial" w:hAnsi="Arial" w:cs="Arial"/>
          <w:color w:val="0070C0"/>
          <w:lang w:val="sr-Latn-RS"/>
        </w:rPr>
        <w:tab/>
      </w:r>
      <w:r w:rsidR="00F97570">
        <w:rPr>
          <w:rFonts w:ascii="Arial" w:hAnsi="Arial" w:cs="Arial"/>
          <w:color w:val="0070C0"/>
          <w:lang w:val="sr-Latn-RS"/>
        </w:rPr>
        <w:tab/>
      </w:r>
      <w:r w:rsidR="00F97570">
        <w:rPr>
          <w:rFonts w:ascii="Arial" w:hAnsi="Arial" w:cs="Arial"/>
          <w:color w:val="0070C0"/>
          <w:lang w:val="sr-Latn-RS"/>
        </w:rPr>
        <w:tab/>
      </w:r>
      <w:r w:rsidR="00F97570">
        <w:rPr>
          <w:rFonts w:ascii="Arial" w:hAnsi="Arial" w:cs="Arial"/>
          <w:color w:val="0070C0"/>
          <w:lang w:val="sr-Latn-RS"/>
        </w:rPr>
        <w:tab/>
      </w:r>
      <w:r w:rsidR="00F97570">
        <w:rPr>
          <w:rFonts w:ascii="Arial" w:hAnsi="Arial" w:cs="Arial"/>
          <w:color w:val="0070C0"/>
          <w:lang w:val="sr-Latn-RS"/>
        </w:rPr>
        <w:tab/>
      </w:r>
      <w:r>
        <w:rPr>
          <w:rFonts w:ascii="Arial" w:hAnsi="Arial" w:cs="Arial"/>
          <w:color w:val="0070C0"/>
          <w:lang w:val="sr-Latn-RS"/>
        </w:rPr>
        <w:t xml:space="preserve"> </w:t>
      </w:r>
      <w:r w:rsidR="00F97570" w:rsidRPr="00F97570">
        <w:rPr>
          <w:rFonts w:ascii="Arial" w:hAnsi="Arial" w:cs="Arial"/>
          <w:color w:val="0070C0"/>
          <w:lang w:val="sr-Latn-RS"/>
        </w:rPr>
        <w:t>Student:</w:t>
      </w:r>
    </w:p>
    <w:p w14:paraId="72A38349" w14:textId="49BE05AC" w:rsidR="00F97570" w:rsidRDefault="005D471C" w:rsidP="00AC13F2">
      <w:pPr>
        <w:pStyle w:val="Osnovnitekst"/>
        <w:ind w:firstLine="0"/>
        <w:rPr>
          <w:rFonts w:ascii="Arial" w:hAnsi="Arial" w:cs="Arial"/>
          <w:lang w:val="sr-Latn-RS"/>
        </w:rPr>
      </w:pPr>
      <w:r>
        <w:rPr>
          <w:rFonts w:ascii="Arial" w:hAnsi="Arial" w:cs="Arial"/>
          <w:lang w:val="sr-Latn-RS"/>
        </w:rPr>
        <w:t>Žarko Stanisavljević, prof. dr</w:t>
      </w:r>
      <w:r w:rsidR="00AC13F2">
        <w:rPr>
          <w:rFonts w:ascii="Arial" w:hAnsi="Arial" w:cs="Arial"/>
          <w:lang w:val="sr-Latn-RS"/>
        </w:rPr>
        <w:t xml:space="preserve">  </w:t>
      </w:r>
      <w:r w:rsidR="00F97570">
        <w:rPr>
          <w:rFonts w:ascii="Arial" w:hAnsi="Arial" w:cs="Arial"/>
          <w:lang w:val="sr-Latn-RS"/>
        </w:rPr>
        <w:tab/>
      </w:r>
      <w:r w:rsidR="00F97570">
        <w:rPr>
          <w:rFonts w:ascii="Arial" w:hAnsi="Arial" w:cs="Arial"/>
          <w:lang w:val="sr-Latn-RS"/>
        </w:rPr>
        <w:tab/>
      </w:r>
      <w:r w:rsidR="00F97570">
        <w:rPr>
          <w:rFonts w:ascii="Arial" w:hAnsi="Arial" w:cs="Arial"/>
          <w:lang w:val="sr-Latn-RS"/>
        </w:rPr>
        <w:tab/>
      </w:r>
      <w:r w:rsidR="00F97570">
        <w:rPr>
          <w:rFonts w:ascii="Arial" w:hAnsi="Arial" w:cs="Arial"/>
          <w:lang w:val="sr-Latn-RS"/>
        </w:rPr>
        <w:tab/>
      </w:r>
      <w:r w:rsidR="00F97570">
        <w:rPr>
          <w:rFonts w:ascii="Arial" w:hAnsi="Arial" w:cs="Arial"/>
          <w:lang w:val="sr-Latn-RS"/>
        </w:rPr>
        <w:tab/>
      </w:r>
      <w:r w:rsidR="001E7BEC">
        <w:rPr>
          <w:rFonts w:ascii="Arial" w:hAnsi="Arial" w:cs="Arial"/>
          <w:lang w:val="sr-Latn-RS"/>
        </w:rPr>
        <w:tab/>
      </w:r>
      <w:r w:rsidR="00F97570">
        <w:rPr>
          <w:rFonts w:ascii="Arial" w:hAnsi="Arial" w:cs="Arial"/>
          <w:lang w:val="sr-Latn-RS"/>
        </w:rPr>
        <w:t>Lazar Vulić 2022/3162</w:t>
      </w:r>
    </w:p>
    <w:p w14:paraId="62CCA846" w14:textId="68E8CA37" w:rsidR="00A3069A" w:rsidRPr="005D471C" w:rsidRDefault="005D471C" w:rsidP="005D471C">
      <w:pPr>
        <w:pStyle w:val="Osnovnitekst"/>
        <w:ind w:firstLine="0"/>
        <w:rPr>
          <w:rFonts w:ascii="Arial" w:hAnsi="Arial" w:cs="Arial"/>
          <w:lang w:val="sr-Latn-RS"/>
        </w:rPr>
      </w:pPr>
      <w:r w:rsidRPr="005D471C">
        <w:rPr>
          <w:rFonts w:ascii="Arial" w:hAnsi="Arial" w:cs="Arial"/>
          <w:lang w:val="sr-Latn-RS"/>
        </w:rPr>
        <w:t>Danko Miladinović, as. ms</w:t>
      </w:r>
    </w:p>
    <w:p w14:paraId="684942A5" w14:textId="2DF0A41A" w:rsidR="00132C6A" w:rsidRPr="00F97570" w:rsidRDefault="005D471C" w:rsidP="00F97570">
      <w:pPr>
        <w:pStyle w:val="Osnovnitekst"/>
        <w:ind w:firstLine="0"/>
        <w:rPr>
          <w:rFonts w:ascii="Arial" w:hAnsi="Arial" w:cs="Arial"/>
          <w:sz w:val="28"/>
          <w:szCs w:val="28"/>
          <w:lang w:val="sr-Latn-RS"/>
        </w:rPr>
      </w:pPr>
      <w:r w:rsidRPr="005D471C">
        <w:rPr>
          <w:rFonts w:ascii="Arial" w:hAnsi="Arial" w:cs="Arial"/>
          <w:lang w:val="sr-Latn-RS"/>
        </w:rPr>
        <w:t xml:space="preserve">Petar Vuković, </w:t>
      </w:r>
      <w:r w:rsidRPr="00EB4345">
        <w:rPr>
          <w:rFonts w:ascii="Arial" w:hAnsi="Arial" w:cs="Arial"/>
          <w:shd w:val="clear" w:color="auto" w:fill="FFFFFF"/>
        </w:rPr>
        <w:t>Zühlke Serbia</w:t>
      </w:r>
      <w:r w:rsidRPr="00EB4345">
        <w:rPr>
          <w:rFonts w:ascii="Lato" w:hAnsi="Lato"/>
          <w:sz w:val="27"/>
          <w:szCs w:val="27"/>
          <w:shd w:val="clear" w:color="auto" w:fill="FFFFFF"/>
        </w:rPr>
        <w:t> </w:t>
      </w:r>
      <w:r w:rsidR="005D364D">
        <w:rPr>
          <w:lang w:val="sr-Cyrl-CS"/>
        </w:rPr>
        <w:tab/>
      </w:r>
      <w:r w:rsidR="005D364D">
        <w:rPr>
          <w:lang w:val="sr-Cyrl-CS"/>
        </w:rPr>
        <w:tab/>
      </w:r>
      <w:r w:rsidR="005D364D">
        <w:rPr>
          <w:lang w:val="sr-Cyrl-CS"/>
        </w:rPr>
        <w:tab/>
      </w:r>
      <w:r w:rsidR="005D364D">
        <w:rPr>
          <w:lang w:val="sr-Cyrl-CS"/>
        </w:rPr>
        <w:tab/>
      </w:r>
      <w:r w:rsidR="005D364D">
        <w:rPr>
          <w:lang w:val="sr-Cyrl-CS"/>
        </w:rPr>
        <w:tab/>
      </w:r>
      <w:r w:rsidR="005D364D">
        <w:rPr>
          <w:lang w:val="sr-Cyrl-CS"/>
        </w:rPr>
        <w:tab/>
      </w:r>
      <w:r w:rsidR="005D364D">
        <w:rPr>
          <w:lang w:val="sr-Cyrl-CS"/>
        </w:rPr>
        <w:tab/>
      </w:r>
      <w:r w:rsidR="005D364D">
        <w:rPr>
          <w:lang w:val="sr-Cyrl-CS"/>
        </w:rPr>
        <w:tab/>
      </w:r>
    </w:p>
    <w:p w14:paraId="29F68F49" w14:textId="5B50547A" w:rsidR="00F97570" w:rsidRDefault="00F97570" w:rsidP="00F06BB2">
      <w:pPr>
        <w:pStyle w:val="Osnovnitekst"/>
        <w:rPr>
          <w:lang w:val="sr-Latn-RS"/>
        </w:rPr>
      </w:pPr>
    </w:p>
    <w:p w14:paraId="3C402E5D" w14:textId="4C85CFA1" w:rsidR="00F97570" w:rsidRDefault="00F97570" w:rsidP="00F06BB2">
      <w:pPr>
        <w:pStyle w:val="Osnovnitekst"/>
        <w:rPr>
          <w:lang w:val="sr-Latn-RS"/>
        </w:rPr>
      </w:pPr>
    </w:p>
    <w:p w14:paraId="447B1F2A" w14:textId="77777777" w:rsidR="00F97570" w:rsidRPr="00F97570" w:rsidRDefault="00F97570" w:rsidP="00F06BB2">
      <w:pPr>
        <w:pStyle w:val="Osnovnitekst"/>
        <w:rPr>
          <w:lang w:val="sr-Latn-RS"/>
        </w:rPr>
      </w:pPr>
    </w:p>
    <w:p w14:paraId="5D8E9AF7" w14:textId="4BAA7D32" w:rsidR="00F06BB2" w:rsidRPr="006B315E" w:rsidRDefault="005D364D" w:rsidP="00AE0461">
      <w:pPr>
        <w:pStyle w:val="Vremepredajeteze"/>
        <w:rPr>
          <w:lang w:val="sr-Cyrl-CS"/>
        </w:rPr>
      </w:pPr>
      <w:r>
        <w:rPr>
          <w:lang w:val="sr-Latn-RS"/>
        </w:rPr>
        <w:t>Beograd</w:t>
      </w:r>
      <w:r w:rsidR="00A3069A" w:rsidRPr="006B315E">
        <w:rPr>
          <w:lang w:val="sr-Cyrl-CS"/>
        </w:rPr>
        <w:t xml:space="preserve">, </w:t>
      </w:r>
      <w:r>
        <w:rPr>
          <w:lang w:val="sr-Latn-RS"/>
        </w:rPr>
        <w:t>školska godina</w:t>
      </w:r>
      <w:r w:rsidR="00A3069A" w:rsidRPr="006B315E">
        <w:rPr>
          <w:lang w:val="sr-Cyrl-CS"/>
        </w:rPr>
        <w:t xml:space="preserve"> 20</w:t>
      </w:r>
      <w:r>
        <w:rPr>
          <w:lang w:val="sr-Latn-RS"/>
        </w:rPr>
        <w:t>22/2023</w:t>
      </w:r>
      <w:r w:rsidR="00A3069A" w:rsidRPr="006B315E">
        <w:rPr>
          <w:lang w:val="sr-Cyrl-CS"/>
        </w:rPr>
        <w:t>.</w:t>
      </w:r>
    </w:p>
    <w:p w14:paraId="42DBEC91"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0A0F53AA" w14:textId="5A339F63" w:rsidR="00F06BB2" w:rsidRPr="00B92FAC" w:rsidRDefault="00686488" w:rsidP="00F06BB2">
      <w:pPr>
        <w:pStyle w:val="SadrajLiteratura"/>
        <w:rPr>
          <w:color w:val="0070C0"/>
          <w:lang w:val="en-US"/>
        </w:rPr>
      </w:pPr>
      <w:bookmarkStart w:id="1" w:name="_Toc123315005"/>
      <w:r w:rsidRPr="00B92FAC">
        <w:rPr>
          <w:color w:val="0070C0"/>
          <w:lang w:val="sr-Latn-RS"/>
        </w:rPr>
        <w:lastRenderedPageBreak/>
        <w:t>Sadržaj</w:t>
      </w:r>
      <w:bookmarkEnd w:id="1"/>
    </w:p>
    <w:p w14:paraId="34CF18BC" w14:textId="702AAF61" w:rsidR="0062204E" w:rsidRDefault="00373101">
      <w:pPr>
        <w:pStyle w:val="TOC1"/>
        <w:rPr>
          <w:rFonts w:asciiTheme="minorHAnsi" w:eastAsiaTheme="minorEastAsia" w:hAnsiTheme="minorHAnsi" w:cstheme="minorBidi"/>
          <w:b w:val="0"/>
          <w:bCs w:val="0"/>
          <w:caps w:val="0"/>
          <w:color w:val="auto"/>
          <w:sz w:val="22"/>
          <w:szCs w:val="22"/>
          <w:lang w:val="en-US"/>
        </w:rPr>
      </w:pPr>
      <w:r w:rsidRPr="00B92FAC">
        <w:rPr>
          <w:lang w:val="sr-Cyrl-CS"/>
        </w:rPr>
        <w:fldChar w:fldCharType="begin"/>
      </w:r>
      <w:r w:rsidR="0021095F" w:rsidRPr="00B92FAC">
        <w:rPr>
          <w:lang w:val="sr-Cyrl-CS"/>
        </w:rPr>
        <w:instrText xml:space="preserve"> TOC \o "1-3" \h \z \u </w:instrText>
      </w:r>
      <w:r w:rsidRPr="00B92FAC">
        <w:rPr>
          <w:lang w:val="sr-Cyrl-CS"/>
        </w:rPr>
        <w:fldChar w:fldCharType="separate"/>
      </w:r>
      <w:hyperlink w:anchor="_Toc123315005" w:history="1">
        <w:r w:rsidR="0062204E" w:rsidRPr="00584DBA">
          <w:rPr>
            <w:rStyle w:val="Hyperlink"/>
          </w:rPr>
          <w:t>Sadržaj</w:t>
        </w:r>
        <w:r w:rsidR="0062204E">
          <w:rPr>
            <w:webHidden/>
          </w:rPr>
          <w:tab/>
        </w:r>
        <w:r w:rsidR="0062204E">
          <w:rPr>
            <w:webHidden/>
          </w:rPr>
          <w:fldChar w:fldCharType="begin"/>
        </w:r>
        <w:r w:rsidR="0062204E">
          <w:rPr>
            <w:webHidden/>
          </w:rPr>
          <w:instrText xml:space="preserve"> PAGEREF _Toc123315005 \h </w:instrText>
        </w:r>
        <w:r w:rsidR="0062204E">
          <w:rPr>
            <w:webHidden/>
          </w:rPr>
        </w:r>
        <w:r w:rsidR="0062204E">
          <w:rPr>
            <w:webHidden/>
          </w:rPr>
          <w:fldChar w:fldCharType="separate"/>
        </w:r>
        <w:r w:rsidR="006F0CE5">
          <w:rPr>
            <w:webHidden/>
          </w:rPr>
          <w:t>i</w:t>
        </w:r>
        <w:r w:rsidR="0062204E">
          <w:rPr>
            <w:webHidden/>
          </w:rPr>
          <w:fldChar w:fldCharType="end"/>
        </w:r>
      </w:hyperlink>
    </w:p>
    <w:p w14:paraId="07F4B500" w14:textId="79F737EB"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06" w:history="1">
        <w:r w:rsidR="0062204E" w:rsidRPr="00584DBA">
          <w:rPr>
            <w:rStyle w:val="Hyperlink"/>
          </w:rPr>
          <w:t>1.</w:t>
        </w:r>
        <w:r w:rsidR="0062204E">
          <w:rPr>
            <w:rFonts w:asciiTheme="minorHAnsi" w:eastAsiaTheme="minorEastAsia" w:hAnsiTheme="minorHAnsi" w:cstheme="minorBidi"/>
            <w:b w:val="0"/>
            <w:bCs w:val="0"/>
            <w:caps w:val="0"/>
            <w:color w:val="auto"/>
            <w:sz w:val="22"/>
            <w:szCs w:val="22"/>
            <w:lang w:val="en-US"/>
          </w:rPr>
          <w:tab/>
        </w:r>
        <w:r w:rsidR="0062204E" w:rsidRPr="00584DBA">
          <w:rPr>
            <w:rStyle w:val="Hyperlink"/>
            <w:lang w:val="en-US"/>
          </w:rPr>
          <w:t xml:space="preserve"> </w:t>
        </w:r>
        <w:r w:rsidR="0062204E" w:rsidRPr="00584DBA">
          <w:rPr>
            <w:rStyle w:val="Hyperlink"/>
          </w:rPr>
          <w:t>Običan SQL-Injection napad na komentarisanje filma, primer za 3.1</w:t>
        </w:r>
        <w:r w:rsidR="0062204E">
          <w:rPr>
            <w:webHidden/>
          </w:rPr>
          <w:tab/>
        </w:r>
        <w:r w:rsidR="0062204E">
          <w:rPr>
            <w:webHidden/>
          </w:rPr>
          <w:fldChar w:fldCharType="begin"/>
        </w:r>
        <w:r w:rsidR="0062204E">
          <w:rPr>
            <w:webHidden/>
          </w:rPr>
          <w:instrText xml:space="preserve"> PAGEREF _Toc123315006 \h </w:instrText>
        </w:r>
        <w:r w:rsidR="0062204E">
          <w:rPr>
            <w:webHidden/>
          </w:rPr>
        </w:r>
        <w:r w:rsidR="0062204E">
          <w:rPr>
            <w:webHidden/>
          </w:rPr>
          <w:fldChar w:fldCharType="separate"/>
        </w:r>
        <w:r w:rsidR="006F0CE5">
          <w:rPr>
            <w:webHidden/>
          </w:rPr>
          <w:t>1</w:t>
        </w:r>
        <w:r w:rsidR="0062204E">
          <w:rPr>
            <w:webHidden/>
          </w:rPr>
          <w:fldChar w:fldCharType="end"/>
        </w:r>
      </w:hyperlink>
    </w:p>
    <w:p w14:paraId="51D0662A" w14:textId="6FA92FA2"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07" w:history="1">
        <w:r w:rsidR="0062204E" w:rsidRPr="00584DBA">
          <w:rPr>
            <w:rStyle w:val="Hyperlink"/>
          </w:rPr>
          <w:t>2.</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SQLi napad sa XSS skirptom koja alert-uje, primer za 3.1</w:t>
        </w:r>
        <w:r w:rsidR="0062204E">
          <w:rPr>
            <w:webHidden/>
          </w:rPr>
          <w:tab/>
        </w:r>
        <w:r w:rsidR="0062204E">
          <w:rPr>
            <w:webHidden/>
          </w:rPr>
          <w:fldChar w:fldCharType="begin"/>
        </w:r>
        <w:r w:rsidR="0062204E">
          <w:rPr>
            <w:webHidden/>
          </w:rPr>
          <w:instrText xml:space="preserve"> PAGEREF _Toc123315007 \h </w:instrText>
        </w:r>
        <w:r w:rsidR="0062204E">
          <w:rPr>
            <w:webHidden/>
          </w:rPr>
        </w:r>
        <w:r w:rsidR="0062204E">
          <w:rPr>
            <w:webHidden/>
          </w:rPr>
          <w:fldChar w:fldCharType="separate"/>
        </w:r>
        <w:r w:rsidR="006F0CE5">
          <w:rPr>
            <w:webHidden/>
          </w:rPr>
          <w:t>3</w:t>
        </w:r>
        <w:r w:rsidR="0062204E">
          <w:rPr>
            <w:webHidden/>
          </w:rPr>
          <w:fldChar w:fldCharType="end"/>
        </w:r>
      </w:hyperlink>
    </w:p>
    <w:p w14:paraId="42EC36B2" w14:textId="2561B4C3"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08" w:history="1">
        <w:r w:rsidR="0062204E" w:rsidRPr="00584DBA">
          <w:rPr>
            <w:rStyle w:val="Hyperlink"/>
          </w:rPr>
          <w:t>3.</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SQLi napad sa XSS skriptom koja loguje na consolu, primer za 3.1</w:t>
        </w:r>
        <w:r w:rsidR="0062204E">
          <w:rPr>
            <w:webHidden/>
          </w:rPr>
          <w:tab/>
        </w:r>
        <w:r w:rsidR="0062204E">
          <w:rPr>
            <w:webHidden/>
          </w:rPr>
          <w:fldChar w:fldCharType="begin"/>
        </w:r>
        <w:r w:rsidR="0062204E">
          <w:rPr>
            <w:webHidden/>
          </w:rPr>
          <w:instrText xml:space="preserve"> PAGEREF _Toc123315008 \h </w:instrText>
        </w:r>
        <w:r w:rsidR="0062204E">
          <w:rPr>
            <w:webHidden/>
          </w:rPr>
        </w:r>
        <w:r w:rsidR="0062204E">
          <w:rPr>
            <w:webHidden/>
          </w:rPr>
          <w:fldChar w:fldCharType="separate"/>
        </w:r>
        <w:r w:rsidR="006F0CE5">
          <w:rPr>
            <w:webHidden/>
          </w:rPr>
          <w:t>5</w:t>
        </w:r>
        <w:r w:rsidR="0062204E">
          <w:rPr>
            <w:webHidden/>
          </w:rPr>
          <w:fldChar w:fldCharType="end"/>
        </w:r>
      </w:hyperlink>
    </w:p>
    <w:p w14:paraId="7AFB118B" w14:textId="7D517E6D"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09" w:history="1">
        <w:r w:rsidR="0062204E" w:rsidRPr="00584DBA">
          <w:rPr>
            <w:rStyle w:val="Hyperlink"/>
          </w:rPr>
          <w:t>4.</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XSS napad na komentarisanje filma, primer 3.1</w:t>
        </w:r>
        <w:r w:rsidR="0062204E">
          <w:rPr>
            <w:webHidden/>
          </w:rPr>
          <w:tab/>
        </w:r>
        <w:r w:rsidR="0062204E">
          <w:rPr>
            <w:webHidden/>
          </w:rPr>
          <w:fldChar w:fldCharType="begin"/>
        </w:r>
        <w:r w:rsidR="0062204E">
          <w:rPr>
            <w:webHidden/>
          </w:rPr>
          <w:instrText xml:space="preserve"> PAGEREF _Toc123315009 \h </w:instrText>
        </w:r>
        <w:r w:rsidR="0062204E">
          <w:rPr>
            <w:webHidden/>
          </w:rPr>
        </w:r>
        <w:r w:rsidR="0062204E">
          <w:rPr>
            <w:webHidden/>
          </w:rPr>
          <w:fldChar w:fldCharType="separate"/>
        </w:r>
        <w:r w:rsidR="006F0CE5">
          <w:rPr>
            <w:webHidden/>
          </w:rPr>
          <w:t>7</w:t>
        </w:r>
        <w:r w:rsidR="0062204E">
          <w:rPr>
            <w:webHidden/>
          </w:rPr>
          <w:fldChar w:fldCharType="end"/>
        </w:r>
      </w:hyperlink>
    </w:p>
    <w:p w14:paraId="0CDCFB42" w14:textId="5FB2C1CF"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10" w:history="1">
        <w:r w:rsidR="0062204E" w:rsidRPr="00584DBA">
          <w:rPr>
            <w:rStyle w:val="Hyperlink"/>
          </w:rPr>
          <w:t>5.</w:t>
        </w:r>
        <w:r w:rsidR="0062204E">
          <w:rPr>
            <w:rFonts w:asciiTheme="minorHAnsi" w:eastAsiaTheme="minorEastAsia" w:hAnsiTheme="minorHAnsi" w:cstheme="minorBidi"/>
            <w:b w:val="0"/>
            <w:bCs w:val="0"/>
            <w:caps w:val="0"/>
            <w:color w:val="auto"/>
            <w:sz w:val="22"/>
            <w:szCs w:val="22"/>
            <w:lang w:val="en-US"/>
          </w:rPr>
          <w:tab/>
        </w:r>
        <w:r w:rsidR="0062204E" w:rsidRPr="00584DBA">
          <w:rPr>
            <w:rStyle w:val="Hyperlink"/>
          </w:rPr>
          <w:t xml:space="preserve"> XSS napad na pretragu korisnika, primer za 3.1</w:t>
        </w:r>
        <w:r w:rsidR="0062204E">
          <w:rPr>
            <w:webHidden/>
          </w:rPr>
          <w:tab/>
        </w:r>
        <w:r w:rsidR="0062204E">
          <w:rPr>
            <w:webHidden/>
          </w:rPr>
          <w:fldChar w:fldCharType="begin"/>
        </w:r>
        <w:r w:rsidR="0062204E">
          <w:rPr>
            <w:webHidden/>
          </w:rPr>
          <w:instrText xml:space="preserve"> PAGEREF _Toc123315010 \h </w:instrText>
        </w:r>
        <w:r w:rsidR="0062204E">
          <w:rPr>
            <w:webHidden/>
          </w:rPr>
        </w:r>
        <w:r w:rsidR="0062204E">
          <w:rPr>
            <w:webHidden/>
          </w:rPr>
          <w:fldChar w:fldCharType="separate"/>
        </w:r>
        <w:r w:rsidR="006F0CE5">
          <w:rPr>
            <w:webHidden/>
          </w:rPr>
          <w:t>9</w:t>
        </w:r>
        <w:r w:rsidR="0062204E">
          <w:rPr>
            <w:webHidden/>
          </w:rPr>
          <w:fldChar w:fldCharType="end"/>
        </w:r>
      </w:hyperlink>
    </w:p>
    <w:p w14:paraId="149FCCE6" w14:textId="18FFF105"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11" w:history="1">
        <w:r w:rsidR="0062204E" w:rsidRPr="00584DBA">
          <w:rPr>
            <w:rStyle w:val="Hyperlink"/>
          </w:rPr>
          <w:t>6.</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Hardkorovani XSS napad iz baze podataka, primer za 3.1</w:t>
        </w:r>
        <w:r w:rsidR="0062204E">
          <w:rPr>
            <w:webHidden/>
          </w:rPr>
          <w:tab/>
        </w:r>
        <w:r w:rsidR="0062204E">
          <w:rPr>
            <w:webHidden/>
          </w:rPr>
          <w:fldChar w:fldCharType="begin"/>
        </w:r>
        <w:r w:rsidR="0062204E">
          <w:rPr>
            <w:webHidden/>
          </w:rPr>
          <w:instrText xml:space="preserve"> PAGEREF _Toc123315011 \h </w:instrText>
        </w:r>
        <w:r w:rsidR="0062204E">
          <w:rPr>
            <w:webHidden/>
          </w:rPr>
        </w:r>
        <w:r w:rsidR="0062204E">
          <w:rPr>
            <w:webHidden/>
          </w:rPr>
          <w:fldChar w:fldCharType="separate"/>
        </w:r>
        <w:r w:rsidR="006F0CE5">
          <w:rPr>
            <w:webHidden/>
          </w:rPr>
          <w:t>10</w:t>
        </w:r>
        <w:r w:rsidR="0062204E">
          <w:rPr>
            <w:webHidden/>
          </w:rPr>
          <w:fldChar w:fldCharType="end"/>
        </w:r>
      </w:hyperlink>
    </w:p>
    <w:p w14:paraId="518456B1" w14:textId="576EBB0F"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12" w:history="1">
        <w:r w:rsidR="0062204E" w:rsidRPr="00584DBA">
          <w:rPr>
            <w:rStyle w:val="Hyperlink"/>
          </w:rPr>
          <w:t>7.</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Proba SQLi i XSS napada nakon zaštite, primer za 3.2</w:t>
        </w:r>
        <w:r w:rsidR="0062204E">
          <w:rPr>
            <w:webHidden/>
          </w:rPr>
          <w:tab/>
        </w:r>
        <w:r w:rsidR="0062204E">
          <w:rPr>
            <w:webHidden/>
          </w:rPr>
          <w:fldChar w:fldCharType="begin"/>
        </w:r>
        <w:r w:rsidR="0062204E">
          <w:rPr>
            <w:webHidden/>
          </w:rPr>
          <w:instrText xml:space="preserve"> PAGEREF _Toc123315012 \h </w:instrText>
        </w:r>
        <w:r w:rsidR="0062204E">
          <w:rPr>
            <w:webHidden/>
          </w:rPr>
        </w:r>
        <w:r w:rsidR="0062204E">
          <w:rPr>
            <w:webHidden/>
          </w:rPr>
          <w:fldChar w:fldCharType="separate"/>
        </w:r>
        <w:r w:rsidR="006F0CE5">
          <w:rPr>
            <w:webHidden/>
          </w:rPr>
          <w:t>11</w:t>
        </w:r>
        <w:r w:rsidR="0062204E">
          <w:rPr>
            <w:webHidden/>
          </w:rPr>
          <w:fldChar w:fldCharType="end"/>
        </w:r>
      </w:hyperlink>
    </w:p>
    <w:p w14:paraId="5CFE948C" w14:textId="17C87661"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13" w:history="1">
        <w:r w:rsidR="0062204E" w:rsidRPr="00584DBA">
          <w:rPr>
            <w:rStyle w:val="Hyperlink"/>
          </w:rPr>
          <w:t>8.</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CSRF napad, primer za 4.1</w:t>
        </w:r>
        <w:r w:rsidR="0062204E">
          <w:rPr>
            <w:webHidden/>
          </w:rPr>
          <w:tab/>
        </w:r>
        <w:r w:rsidR="0062204E">
          <w:rPr>
            <w:webHidden/>
          </w:rPr>
          <w:fldChar w:fldCharType="begin"/>
        </w:r>
        <w:r w:rsidR="0062204E">
          <w:rPr>
            <w:webHidden/>
          </w:rPr>
          <w:instrText xml:space="preserve"> PAGEREF _Toc123315013 \h </w:instrText>
        </w:r>
        <w:r w:rsidR="0062204E">
          <w:rPr>
            <w:webHidden/>
          </w:rPr>
        </w:r>
        <w:r w:rsidR="0062204E">
          <w:rPr>
            <w:webHidden/>
          </w:rPr>
          <w:fldChar w:fldCharType="separate"/>
        </w:r>
        <w:r w:rsidR="006F0CE5">
          <w:rPr>
            <w:webHidden/>
          </w:rPr>
          <w:t>13</w:t>
        </w:r>
        <w:r w:rsidR="0062204E">
          <w:rPr>
            <w:webHidden/>
          </w:rPr>
          <w:fldChar w:fldCharType="end"/>
        </w:r>
      </w:hyperlink>
    </w:p>
    <w:p w14:paraId="2D95AD4E" w14:textId="33721BEC" w:rsidR="0062204E" w:rsidRDefault="00000000">
      <w:pPr>
        <w:pStyle w:val="TOC1"/>
        <w:rPr>
          <w:rFonts w:asciiTheme="minorHAnsi" w:eastAsiaTheme="minorEastAsia" w:hAnsiTheme="minorHAnsi" w:cstheme="minorBidi"/>
          <w:b w:val="0"/>
          <w:bCs w:val="0"/>
          <w:caps w:val="0"/>
          <w:color w:val="auto"/>
          <w:sz w:val="22"/>
          <w:szCs w:val="22"/>
          <w:lang w:val="en-US"/>
        </w:rPr>
      </w:pPr>
      <w:hyperlink w:anchor="_Toc123315014" w:history="1">
        <w:r w:rsidR="0062204E" w:rsidRPr="00584DBA">
          <w:rPr>
            <w:rStyle w:val="Hyperlink"/>
          </w:rPr>
          <w:t>9.</w:t>
        </w:r>
        <w:r w:rsidR="0062204E">
          <w:rPr>
            <w:rFonts w:asciiTheme="minorHAnsi" w:eastAsiaTheme="minorEastAsia" w:hAnsiTheme="minorHAnsi" w:cstheme="minorBidi"/>
            <w:b w:val="0"/>
            <w:bCs w:val="0"/>
            <w:caps w:val="0"/>
            <w:color w:val="auto"/>
            <w:sz w:val="22"/>
            <w:szCs w:val="22"/>
            <w:lang w:val="en-US"/>
          </w:rPr>
          <w:tab/>
          <w:t xml:space="preserve"> </w:t>
        </w:r>
        <w:r w:rsidR="0062204E" w:rsidRPr="00584DBA">
          <w:rPr>
            <w:rStyle w:val="Hyperlink"/>
          </w:rPr>
          <w:t>Proba CSRF napada nakon zaštite, primer za 4.2</w:t>
        </w:r>
        <w:r w:rsidR="0062204E">
          <w:rPr>
            <w:webHidden/>
          </w:rPr>
          <w:tab/>
        </w:r>
        <w:r w:rsidR="0062204E">
          <w:rPr>
            <w:webHidden/>
          </w:rPr>
          <w:fldChar w:fldCharType="begin"/>
        </w:r>
        <w:r w:rsidR="0062204E">
          <w:rPr>
            <w:webHidden/>
          </w:rPr>
          <w:instrText xml:space="preserve"> PAGEREF _Toc123315014 \h </w:instrText>
        </w:r>
        <w:r w:rsidR="0062204E">
          <w:rPr>
            <w:webHidden/>
          </w:rPr>
        </w:r>
        <w:r w:rsidR="0062204E">
          <w:rPr>
            <w:webHidden/>
          </w:rPr>
          <w:fldChar w:fldCharType="separate"/>
        </w:r>
        <w:r w:rsidR="006F0CE5">
          <w:rPr>
            <w:webHidden/>
          </w:rPr>
          <w:t>16</w:t>
        </w:r>
        <w:r w:rsidR="0062204E">
          <w:rPr>
            <w:webHidden/>
          </w:rPr>
          <w:fldChar w:fldCharType="end"/>
        </w:r>
      </w:hyperlink>
    </w:p>
    <w:p w14:paraId="13027611" w14:textId="62265922" w:rsidR="001551E5" w:rsidRPr="00E41BE4" w:rsidRDefault="00373101" w:rsidP="00863670">
      <w:pPr>
        <w:pStyle w:val="TOC3"/>
        <w:rPr>
          <w:lang w:val="en-US"/>
        </w:rPr>
        <w:sectPr w:rsidR="001551E5" w:rsidRPr="00E41BE4"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B92FAC">
        <w:rPr>
          <w:color w:val="0070C0"/>
          <w:lang w:val="sr-Cyrl-CS"/>
        </w:rPr>
        <w:fldChar w:fldCharType="end"/>
      </w:r>
    </w:p>
    <w:p w14:paraId="60781DE0" w14:textId="24AF2253" w:rsidR="00F06BB2" w:rsidRPr="001018DD" w:rsidRDefault="00C535CF" w:rsidP="00E7161C">
      <w:pPr>
        <w:pStyle w:val="Inivonaslova-Poglavlje"/>
        <w:rPr>
          <w:color w:val="17365D" w:themeColor="text2" w:themeShade="BF"/>
          <w:sz w:val="28"/>
          <w:szCs w:val="28"/>
          <w:lang w:val="sr-Latn-RS"/>
        </w:rPr>
      </w:pPr>
      <w:bookmarkStart w:id="2" w:name="_Toc123315006"/>
      <w:bookmarkStart w:id="3" w:name="_Toc254342941"/>
      <w:r>
        <w:rPr>
          <w:noProof/>
          <w:lang w:val="sr-Latn-RS"/>
        </w:rPr>
        <w:lastRenderedPageBreak/>
        <w:drawing>
          <wp:anchor distT="0" distB="0" distL="114300" distR="114300" simplePos="0" relativeHeight="251658240" behindDoc="0" locked="0" layoutInCell="1" allowOverlap="1" wp14:anchorId="764A1CFA" wp14:editId="06910F7E">
            <wp:simplePos x="0" y="0"/>
            <wp:positionH relativeFrom="margin">
              <wp:align>center</wp:align>
            </wp:positionH>
            <wp:positionV relativeFrom="margin">
              <wp:posOffset>1084580</wp:posOffset>
            </wp:positionV>
            <wp:extent cx="5562600" cy="3234690"/>
            <wp:effectExtent l="19050" t="19050" r="19050" b="228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2600" cy="3234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1E5" w:rsidRPr="0016640C">
        <w:rPr>
          <w:color w:val="943634" w:themeColor="accent2" w:themeShade="BF"/>
          <w:lang w:val="en-US"/>
        </w:rPr>
        <w:t xml:space="preserve"> </w:t>
      </w:r>
      <w:r w:rsidR="00352558" w:rsidRPr="001018DD">
        <w:rPr>
          <w:color w:val="943634" w:themeColor="accent2" w:themeShade="BF"/>
          <w:sz w:val="28"/>
          <w:szCs w:val="28"/>
          <w:lang w:val="sr-Latn-RS"/>
        </w:rPr>
        <w:t>Običan SQL</w:t>
      </w:r>
      <w:r w:rsidR="008929C7" w:rsidRPr="001018DD">
        <w:rPr>
          <w:color w:val="943634" w:themeColor="accent2" w:themeShade="BF"/>
          <w:sz w:val="28"/>
          <w:szCs w:val="28"/>
          <w:lang w:val="sr-Latn-RS"/>
        </w:rPr>
        <w:t>-I</w:t>
      </w:r>
      <w:r w:rsidR="00352558" w:rsidRPr="001018DD">
        <w:rPr>
          <w:color w:val="943634" w:themeColor="accent2" w:themeShade="BF"/>
          <w:sz w:val="28"/>
          <w:szCs w:val="28"/>
          <w:lang w:val="sr-Latn-RS"/>
        </w:rPr>
        <w:t>njection napad</w:t>
      </w:r>
      <w:r w:rsidR="001018DD" w:rsidRPr="001018DD">
        <w:rPr>
          <w:color w:val="943634" w:themeColor="accent2" w:themeShade="BF"/>
          <w:sz w:val="28"/>
          <w:szCs w:val="28"/>
          <w:lang w:val="sr-Latn-RS"/>
        </w:rPr>
        <w:t xml:space="preserve"> na komentarisanje filma</w:t>
      </w:r>
      <w:r w:rsidR="006838EE" w:rsidRPr="001018DD">
        <w:rPr>
          <w:color w:val="943634" w:themeColor="accent2" w:themeShade="BF"/>
          <w:sz w:val="28"/>
          <w:szCs w:val="28"/>
          <w:lang w:val="sr-Latn-RS"/>
        </w:rPr>
        <w:t>, primer za 3.1</w:t>
      </w:r>
      <w:bookmarkEnd w:id="2"/>
    </w:p>
    <w:p w14:paraId="49666F31" w14:textId="338626B1" w:rsidR="00C535CF" w:rsidRPr="00E35756" w:rsidRDefault="00C535CF" w:rsidP="00C535CF">
      <w:pPr>
        <w:pStyle w:val="Osnovnitekst"/>
        <w:jc w:val="center"/>
        <w:rPr>
          <w:color w:val="0070C0"/>
          <w:lang w:val="sr-Latn-RS"/>
        </w:rPr>
      </w:pPr>
      <w:r w:rsidRPr="00E35756">
        <w:rPr>
          <w:color w:val="0070C0"/>
          <w:lang w:val="sr-Latn-RS"/>
        </w:rPr>
        <w:t>Korak 1</w:t>
      </w:r>
      <w:r w:rsidR="00055E10" w:rsidRPr="00E35756">
        <w:rPr>
          <w:color w:val="0070C0"/>
          <w:lang w:val="sr-Latn-RS"/>
        </w:rPr>
        <w:t>.1</w:t>
      </w:r>
      <w:r w:rsidRPr="00E35756">
        <w:rPr>
          <w:color w:val="0070C0"/>
          <w:lang w:val="sr-Latn-RS"/>
        </w:rPr>
        <w:t xml:space="preserve"> – Napad će se izvšiti unosom u polje Add comment za dodavanje komentara</w:t>
      </w:r>
      <w:r w:rsidR="00FE24F5" w:rsidRPr="00E35756">
        <w:rPr>
          <w:color w:val="0070C0"/>
          <w:lang w:val="sr-Latn-RS"/>
        </w:rPr>
        <w:t>.</w:t>
      </w:r>
    </w:p>
    <w:p w14:paraId="1B8E9E68" w14:textId="1DAD7F36" w:rsidR="00C535CF" w:rsidRPr="00C535CF" w:rsidRDefault="00C535CF" w:rsidP="00C535CF">
      <w:pPr>
        <w:pStyle w:val="Osnovnitekst"/>
        <w:jc w:val="center"/>
        <w:rPr>
          <w:lang w:val="sr-Latn-RS"/>
        </w:rPr>
      </w:pPr>
      <w:r>
        <w:rPr>
          <w:noProof/>
          <w:lang w:val="sr-Latn-RS"/>
        </w:rPr>
        <w:drawing>
          <wp:anchor distT="0" distB="0" distL="114300" distR="114300" simplePos="0" relativeHeight="251659264" behindDoc="0" locked="0" layoutInCell="1" allowOverlap="1" wp14:anchorId="006122A0" wp14:editId="3D9FF3C6">
            <wp:simplePos x="0" y="0"/>
            <wp:positionH relativeFrom="margin">
              <wp:align>center</wp:align>
            </wp:positionH>
            <wp:positionV relativeFrom="page">
              <wp:posOffset>5605780</wp:posOffset>
            </wp:positionV>
            <wp:extent cx="4549140" cy="3935730"/>
            <wp:effectExtent l="19050" t="19050" r="22860" b="266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4549140" cy="39357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bookmarkEnd w:id="3"/>
    <w:p w14:paraId="241CD426" w14:textId="2EC1491D" w:rsidR="00ED2714" w:rsidRDefault="00ED2714" w:rsidP="00ED2714"/>
    <w:p w14:paraId="481EAA09" w14:textId="5D59E464" w:rsidR="00C535CF" w:rsidRDefault="00C535CF" w:rsidP="00ED2714"/>
    <w:p w14:paraId="5C9BB388" w14:textId="5C435520" w:rsidR="00C535CF" w:rsidRDefault="00C535CF" w:rsidP="00ED2714"/>
    <w:p w14:paraId="1E259BF9" w14:textId="23DD4FCA" w:rsidR="00C535CF" w:rsidRDefault="00C535CF" w:rsidP="00ED2714"/>
    <w:p w14:paraId="7C4AB1ED" w14:textId="5898BE1E" w:rsidR="00C535CF" w:rsidRDefault="00C535CF" w:rsidP="00ED2714"/>
    <w:p w14:paraId="76C269D3" w14:textId="1B62B732" w:rsidR="00C535CF" w:rsidRDefault="00C535CF" w:rsidP="00ED2714"/>
    <w:p w14:paraId="351AB03D" w14:textId="5BE7DB0A" w:rsidR="00C535CF" w:rsidRDefault="00C535CF" w:rsidP="00ED2714"/>
    <w:p w14:paraId="68CB0864" w14:textId="500DC489" w:rsidR="00C535CF" w:rsidRDefault="00C535CF" w:rsidP="00ED2714"/>
    <w:p w14:paraId="3B399E4D" w14:textId="2C7AC458" w:rsidR="00C535CF" w:rsidRDefault="00C535CF" w:rsidP="00ED2714"/>
    <w:p w14:paraId="7CCB2BAC" w14:textId="19575F2C" w:rsidR="00C535CF" w:rsidRDefault="00C535CF" w:rsidP="00ED2714"/>
    <w:p w14:paraId="47EACDDC" w14:textId="15E85794" w:rsidR="00C535CF" w:rsidRDefault="00C535CF" w:rsidP="00ED2714"/>
    <w:p w14:paraId="0D747666" w14:textId="47EEF248" w:rsidR="00C535CF" w:rsidRDefault="00C535CF" w:rsidP="00ED2714"/>
    <w:p w14:paraId="34D19C15" w14:textId="685DA8FE" w:rsidR="00C535CF" w:rsidRDefault="00C535CF" w:rsidP="00ED2714"/>
    <w:p w14:paraId="6C291088" w14:textId="7E6C1FB2" w:rsidR="00C535CF" w:rsidRDefault="00C535CF" w:rsidP="00ED2714"/>
    <w:p w14:paraId="1508FE41" w14:textId="150ED091" w:rsidR="00C535CF" w:rsidRDefault="00C535CF" w:rsidP="00ED2714"/>
    <w:p w14:paraId="7464130E" w14:textId="3E3BEBC2" w:rsidR="00C535CF" w:rsidRDefault="00C535CF" w:rsidP="00ED2714"/>
    <w:p w14:paraId="1BD04C11" w14:textId="2102F2CE" w:rsidR="00C535CF" w:rsidRDefault="00C535CF" w:rsidP="00ED2714"/>
    <w:p w14:paraId="09299F62" w14:textId="1CD41E36" w:rsidR="00C535CF" w:rsidRDefault="00C535CF" w:rsidP="00ED2714"/>
    <w:p w14:paraId="1097CC85" w14:textId="2A8DC80F" w:rsidR="00C535CF" w:rsidRDefault="00C535CF" w:rsidP="00ED2714"/>
    <w:p w14:paraId="1C40B4B4" w14:textId="79611B47" w:rsidR="00C535CF" w:rsidRDefault="00C535CF" w:rsidP="00ED2714"/>
    <w:p w14:paraId="1D607459" w14:textId="185C300F" w:rsidR="00C535CF" w:rsidRDefault="00C535CF" w:rsidP="00ED2714"/>
    <w:p w14:paraId="23AC6BFE" w14:textId="28B7C01F" w:rsidR="00C535CF" w:rsidRDefault="00C535CF" w:rsidP="00ED2714"/>
    <w:p w14:paraId="4A0438D6" w14:textId="2543C26A" w:rsidR="00C535CF" w:rsidRPr="00E35756" w:rsidRDefault="00C535CF" w:rsidP="00C535CF">
      <w:pPr>
        <w:jc w:val="center"/>
        <w:rPr>
          <w:color w:val="0070C0"/>
        </w:rPr>
      </w:pPr>
      <w:r w:rsidRPr="00E35756">
        <w:rPr>
          <w:color w:val="0070C0"/>
        </w:rPr>
        <w:t xml:space="preserve">Korak </w:t>
      </w:r>
      <w:r w:rsidR="00055E10" w:rsidRPr="00E35756">
        <w:rPr>
          <w:color w:val="0070C0"/>
        </w:rPr>
        <w:t>1.</w:t>
      </w:r>
      <w:r w:rsidRPr="00E35756">
        <w:rPr>
          <w:color w:val="0070C0"/>
        </w:rPr>
        <w:t>2 – Unos zlonamerne skripte za unos novog korisnika u tabelu persons</w:t>
      </w:r>
      <w:r w:rsidR="00FE24F5" w:rsidRPr="00E35756">
        <w:rPr>
          <w:color w:val="0070C0"/>
        </w:rPr>
        <w:t>.</w:t>
      </w:r>
    </w:p>
    <w:p w14:paraId="14013E7F" w14:textId="77777777" w:rsidR="00055E10" w:rsidRDefault="00055E10" w:rsidP="00C535CF">
      <w:pPr>
        <w:jc w:val="center"/>
      </w:pPr>
    </w:p>
    <w:p w14:paraId="0C300117" w14:textId="77777777" w:rsidR="00055E10" w:rsidRDefault="00055E10" w:rsidP="00C535CF">
      <w:pPr>
        <w:jc w:val="center"/>
      </w:pPr>
    </w:p>
    <w:p w14:paraId="197F99D3" w14:textId="77777777" w:rsidR="00055E10" w:rsidRDefault="00055E10" w:rsidP="00C535CF">
      <w:pPr>
        <w:jc w:val="center"/>
      </w:pPr>
    </w:p>
    <w:p w14:paraId="7291FF95" w14:textId="77777777" w:rsidR="00055E10" w:rsidRDefault="00055E10" w:rsidP="00C535CF">
      <w:pPr>
        <w:jc w:val="center"/>
      </w:pPr>
    </w:p>
    <w:p w14:paraId="33A49121" w14:textId="77777777" w:rsidR="00055E10" w:rsidRDefault="00055E10" w:rsidP="00C535CF">
      <w:pPr>
        <w:jc w:val="center"/>
      </w:pPr>
    </w:p>
    <w:p w14:paraId="4B95B664" w14:textId="77777777" w:rsidR="00055E10" w:rsidRDefault="00055E10" w:rsidP="00C535CF">
      <w:pPr>
        <w:jc w:val="center"/>
      </w:pPr>
    </w:p>
    <w:p w14:paraId="3FAD097E" w14:textId="77777777" w:rsidR="00055E10" w:rsidRDefault="00055E10" w:rsidP="00C535CF">
      <w:pPr>
        <w:jc w:val="center"/>
      </w:pPr>
    </w:p>
    <w:p w14:paraId="1FDD44FF" w14:textId="77777777" w:rsidR="00055E10" w:rsidRDefault="00055E10" w:rsidP="00C535CF">
      <w:pPr>
        <w:jc w:val="center"/>
      </w:pPr>
    </w:p>
    <w:p w14:paraId="285A0347" w14:textId="77777777" w:rsidR="00055E10" w:rsidRDefault="00055E10" w:rsidP="00C535CF">
      <w:pPr>
        <w:jc w:val="center"/>
      </w:pPr>
    </w:p>
    <w:p w14:paraId="4AC94E71" w14:textId="77777777" w:rsidR="00055E10" w:rsidRDefault="00055E10" w:rsidP="00C535CF">
      <w:pPr>
        <w:jc w:val="center"/>
      </w:pPr>
    </w:p>
    <w:p w14:paraId="6BEFC47E" w14:textId="77777777" w:rsidR="00055E10" w:rsidRDefault="00055E10" w:rsidP="00C535CF">
      <w:pPr>
        <w:jc w:val="center"/>
      </w:pPr>
    </w:p>
    <w:p w14:paraId="3083A52C" w14:textId="77777777" w:rsidR="00055E10" w:rsidRDefault="00055E10" w:rsidP="00C535CF">
      <w:pPr>
        <w:jc w:val="center"/>
      </w:pPr>
    </w:p>
    <w:p w14:paraId="346A0A45" w14:textId="77777777" w:rsidR="00055E10" w:rsidRDefault="00055E10" w:rsidP="00C535CF">
      <w:pPr>
        <w:jc w:val="center"/>
      </w:pPr>
    </w:p>
    <w:p w14:paraId="479F9FA3" w14:textId="77777777" w:rsidR="00055E10" w:rsidRDefault="00055E10" w:rsidP="00C535CF">
      <w:pPr>
        <w:jc w:val="center"/>
      </w:pPr>
    </w:p>
    <w:p w14:paraId="379DD874" w14:textId="77777777" w:rsidR="00055E10" w:rsidRDefault="00055E10" w:rsidP="00C535CF">
      <w:pPr>
        <w:jc w:val="center"/>
      </w:pPr>
    </w:p>
    <w:p w14:paraId="4E0B8DB5" w14:textId="77777777" w:rsidR="00055E10" w:rsidRDefault="00055E10" w:rsidP="00C535CF">
      <w:pPr>
        <w:jc w:val="center"/>
      </w:pPr>
    </w:p>
    <w:p w14:paraId="6A0E9446" w14:textId="77777777" w:rsidR="00055E10" w:rsidRDefault="00055E10" w:rsidP="00C535CF">
      <w:pPr>
        <w:jc w:val="center"/>
      </w:pPr>
    </w:p>
    <w:p w14:paraId="63145F7B" w14:textId="2AD46208" w:rsidR="00055E10" w:rsidRDefault="00055E10" w:rsidP="00C535CF">
      <w:pPr>
        <w:jc w:val="center"/>
      </w:pPr>
    </w:p>
    <w:p w14:paraId="51CDF427" w14:textId="77777777" w:rsidR="00055E10" w:rsidRDefault="00055E10" w:rsidP="00C535CF">
      <w:pPr>
        <w:jc w:val="center"/>
      </w:pPr>
    </w:p>
    <w:p w14:paraId="09649030" w14:textId="2806B57A" w:rsidR="00055E10" w:rsidRDefault="00055E10" w:rsidP="00C535CF">
      <w:pPr>
        <w:jc w:val="center"/>
      </w:pPr>
    </w:p>
    <w:p w14:paraId="75F68A9D" w14:textId="617F4625" w:rsidR="00055E10" w:rsidRDefault="00055E10" w:rsidP="00C535CF">
      <w:pPr>
        <w:jc w:val="center"/>
      </w:pPr>
    </w:p>
    <w:p w14:paraId="5A19338C" w14:textId="2AEFA319" w:rsidR="00055E10" w:rsidRPr="00FE24F5" w:rsidRDefault="00055E10" w:rsidP="00C535CF">
      <w:pPr>
        <w:jc w:val="center"/>
        <w:rPr>
          <w:color w:val="17365D" w:themeColor="text2" w:themeShade="BF"/>
        </w:rPr>
      </w:pPr>
      <w:r w:rsidRPr="00E35756">
        <w:rPr>
          <w:noProof/>
          <w:color w:val="0070C0"/>
        </w:rPr>
        <w:drawing>
          <wp:anchor distT="0" distB="0" distL="114300" distR="114300" simplePos="0" relativeHeight="251660288" behindDoc="0" locked="0" layoutInCell="1" allowOverlap="1" wp14:anchorId="29E8898B" wp14:editId="7E75D46D">
            <wp:simplePos x="1341120" y="899160"/>
            <wp:positionH relativeFrom="margin">
              <wp:align>center</wp:align>
            </wp:positionH>
            <wp:positionV relativeFrom="margin">
              <wp:align>top</wp:align>
            </wp:positionV>
            <wp:extent cx="4884420" cy="3637722"/>
            <wp:effectExtent l="19050" t="19050" r="11430" b="203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420" cy="3637722"/>
                    </a:xfrm>
                    <a:prstGeom prst="rect">
                      <a:avLst/>
                    </a:prstGeom>
                    <a:ln>
                      <a:solidFill>
                        <a:schemeClr val="tx1"/>
                      </a:solidFill>
                    </a:ln>
                  </pic:spPr>
                </pic:pic>
              </a:graphicData>
            </a:graphic>
          </wp:anchor>
        </w:drawing>
      </w:r>
      <w:r w:rsidRPr="00E35756">
        <w:rPr>
          <w:color w:val="0070C0"/>
        </w:rPr>
        <w:t>Korak 1.3 – Vidimo da je komentar sa početka zlonamerne skripte iz Koraka 1.2 sačuvan kao običan komentar, dok će ostatak skirpte dodati novog korisnika što će biti prikazano na narednoj slici, korak 1.4</w:t>
      </w:r>
    </w:p>
    <w:p w14:paraId="370D0FDD" w14:textId="77777777" w:rsidR="00055E10" w:rsidRDefault="00055E10" w:rsidP="00055E10"/>
    <w:p w14:paraId="32449876" w14:textId="2B8C85F8" w:rsidR="00055E10" w:rsidRPr="00E35756" w:rsidRDefault="00055E10" w:rsidP="00C535CF">
      <w:pPr>
        <w:jc w:val="center"/>
        <w:rPr>
          <w:color w:val="0070C0"/>
        </w:rPr>
      </w:pPr>
      <w:r w:rsidRPr="00E35756">
        <w:rPr>
          <w:noProof/>
          <w:color w:val="0070C0"/>
        </w:rPr>
        <w:drawing>
          <wp:anchor distT="0" distB="0" distL="114300" distR="114300" simplePos="0" relativeHeight="251661312" behindDoc="0" locked="0" layoutInCell="1" allowOverlap="1" wp14:anchorId="5D1A1352" wp14:editId="4FED4132">
            <wp:simplePos x="0" y="0"/>
            <wp:positionH relativeFrom="margin">
              <wp:align>center</wp:align>
            </wp:positionH>
            <wp:positionV relativeFrom="margin">
              <wp:posOffset>4476115</wp:posOffset>
            </wp:positionV>
            <wp:extent cx="6120130" cy="2513330"/>
            <wp:effectExtent l="19050" t="19050" r="13970" b="203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6120130" cy="2513330"/>
                    </a:xfrm>
                    <a:prstGeom prst="rect">
                      <a:avLst/>
                    </a:prstGeom>
                    <a:ln>
                      <a:solidFill>
                        <a:schemeClr val="tx1"/>
                      </a:solidFill>
                    </a:ln>
                  </pic:spPr>
                </pic:pic>
              </a:graphicData>
            </a:graphic>
          </wp:anchor>
        </w:drawing>
      </w:r>
      <w:r w:rsidRPr="00E35756">
        <w:rPr>
          <w:color w:val="0070C0"/>
        </w:rPr>
        <w:t>Korak 1.4 – Vidimo da je uspešno dodat novi korisnik sa vrednostima atributa kao što je i zadato u skripti iz koraka 1.2</w:t>
      </w:r>
    </w:p>
    <w:p w14:paraId="48FC3B75" w14:textId="0F81D278" w:rsidR="004E7C9B" w:rsidRDefault="004E7C9B" w:rsidP="00C535CF">
      <w:pPr>
        <w:jc w:val="center"/>
      </w:pPr>
    </w:p>
    <w:p w14:paraId="02740CB4" w14:textId="39181754" w:rsidR="004E7C9B" w:rsidRDefault="004E7C9B" w:rsidP="00C535CF">
      <w:pPr>
        <w:jc w:val="center"/>
      </w:pPr>
    </w:p>
    <w:p w14:paraId="6C43C55C" w14:textId="7EF75513" w:rsidR="004E7C9B" w:rsidRDefault="004E7C9B" w:rsidP="00C535CF">
      <w:pPr>
        <w:jc w:val="center"/>
      </w:pPr>
    </w:p>
    <w:p w14:paraId="7187C770" w14:textId="00FB188A" w:rsidR="004E7C9B" w:rsidRDefault="004E7C9B" w:rsidP="00C535CF">
      <w:pPr>
        <w:jc w:val="center"/>
      </w:pPr>
    </w:p>
    <w:p w14:paraId="3BE91B8F" w14:textId="78D303FB" w:rsidR="004E7C9B" w:rsidRDefault="004E7C9B" w:rsidP="00C535CF">
      <w:pPr>
        <w:jc w:val="center"/>
      </w:pPr>
    </w:p>
    <w:p w14:paraId="524CA0FB" w14:textId="60C88D21" w:rsidR="004E7C9B" w:rsidRDefault="004E7C9B" w:rsidP="00C535CF">
      <w:pPr>
        <w:jc w:val="center"/>
      </w:pPr>
    </w:p>
    <w:p w14:paraId="08DB23ED" w14:textId="59FDF504" w:rsidR="004E7C9B" w:rsidRDefault="004E7C9B" w:rsidP="00C535CF">
      <w:pPr>
        <w:jc w:val="center"/>
      </w:pPr>
    </w:p>
    <w:p w14:paraId="7EAD83F3" w14:textId="61ABF7E3" w:rsidR="004E7C9B" w:rsidRDefault="004E7C9B" w:rsidP="00C535CF">
      <w:pPr>
        <w:jc w:val="center"/>
      </w:pPr>
    </w:p>
    <w:p w14:paraId="1D51ADFD" w14:textId="096221C6" w:rsidR="004E7C9B" w:rsidRPr="006838EE" w:rsidRDefault="004E7C9B" w:rsidP="004E7C9B">
      <w:pPr>
        <w:pStyle w:val="Inivonaslova-Poglavlje"/>
        <w:rPr>
          <w:color w:val="943634" w:themeColor="accent2" w:themeShade="BF"/>
          <w:sz w:val="32"/>
          <w:szCs w:val="32"/>
        </w:rPr>
      </w:pPr>
      <w:bookmarkStart w:id="4" w:name="_Toc123315007"/>
      <w:r w:rsidRPr="006838EE">
        <w:rPr>
          <w:noProof/>
          <w:sz w:val="32"/>
          <w:szCs w:val="32"/>
        </w:rPr>
        <w:lastRenderedPageBreak/>
        <w:drawing>
          <wp:anchor distT="0" distB="0" distL="114300" distR="114300" simplePos="0" relativeHeight="251662336" behindDoc="0" locked="0" layoutInCell="1" allowOverlap="1" wp14:anchorId="1DA6AF82" wp14:editId="0D2FD008">
            <wp:simplePos x="0" y="0"/>
            <wp:positionH relativeFrom="margin">
              <wp:align>center</wp:align>
            </wp:positionH>
            <wp:positionV relativeFrom="margin">
              <wp:posOffset>480060</wp:posOffset>
            </wp:positionV>
            <wp:extent cx="5082540" cy="3809365"/>
            <wp:effectExtent l="19050" t="19050" r="22860" b="1968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082540" cy="3809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838EE">
        <w:rPr>
          <w:color w:val="943634" w:themeColor="accent2" w:themeShade="BF"/>
          <w:sz w:val="32"/>
          <w:szCs w:val="32"/>
        </w:rPr>
        <w:t>SQL</w:t>
      </w:r>
      <w:r w:rsidR="00A9604A" w:rsidRPr="006838EE">
        <w:rPr>
          <w:color w:val="943634" w:themeColor="accent2" w:themeShade="BF"/>
          <w:sz w:val="32"/>
          <w:szCs w:val="32"/>
        </w:rPr>
        <w:t>i napad sa X</w:t>
      </w:r>
      <w:r w:rsidR="00EE4FC4" w:rsidRPr="006838EE">
        <w:rPr>
          <w:color w:val="943634" w:themeColor="accent2" w:themeShade="BF"/>
          <w:sz w:val="32"/>
          <w:szCs w:val="32"/>
        </w:rPr>
        <w:t>SS</w:t>
      </w:r>
      <w:r w:rsidR="00A9604A" w:rsidRPr="006838EE">
        <w:rPr>
          <w:color w:val="943634" w:themeColor="accent2" w:themeShade="BF"/>
          <w:sz w:val="32"/>
          <w:szCs w:val="32"/>
        </w:rPr>
        <w:t xml:space="preserve"> skirptom koja alert-uje</w:t>
      </w:r>
      <w:r w:rsidR="006838EE" w:rsidRPr="006838EE">
        <w:rPr>
          <w:color w:val="943634" w:themeColor="accent2" w:themeShade="BF"/>
          <w:sz w:val="32"/>
          <w:szCs w:val="32"/>
        </w:rPr>
        <w:t>, primer za 3.1</w:t>
      </w:r>
      <w:bookmarkEnd w:id="4"/>
    </w:p>
    <w:p w14:paraId="4FACFAFF" w14:textId="3C2F6E2E" w:rsidR="004E7C9B" w:rsidRPr="00E35756" w:rsidRDefault="00EE4FC4" w:rsidP="00EE4FC4">
      <w:pPr>
        <w:pStyle w:val="Osnovnitekst"/>
        <w:jc w:val="center"/>
        <w:rPr>
          <w:color w:val="0070C0"/>
        </w:rPr>
      </w:pPr>
      <w:r w:rsidRPr="00E35756">
        <w:rPr>
          <w:color w:val="0070C0"/>
        </w:rPr>
        <w:t>Korak 2.1 – SQLi napad koji kao jedno od polja novododatog korisnika ima malicioznu XSS skriptu koja alertu-je sesijski kolačić ulogovanog korisnika</w:t>
      </w:r>
      <w:r w:rsidR="00FE24F5" w:rsidRPr="00E35756">
        <w:rPr>
          <w:color w:val="0070C0"/>
        </w:rPr>
        <w:t>.</w:t>
      </w:r>
    </w:p>
    <w:p w14:paraId="27B6C4A9" w14:textId="52EA9D78" w:rsidR="00CA4ABF" w:rsidRDefault="00CA4ABF" w:rsidP="00EE4FC4">
      <w:pPr>
        <w:pStyle w:val="Osnovnitekst"/>
        <w:jc w:val="center"/>
      </w:pPr>
      <w:r>
        <w:rPr>
          <w:noProof/>
        </w:rPr>
        <w:drawing>
          <wp:anchor distT="0" distB="0" distL="114300" distR="114300" simplePos="0" relativeHeight="251663360" behindDoc="0" locked="0" layoutInCell="1" allowOverlap="1" wp14:anchorId="7EB054AA" wp14:editId="6BCBA119">
            <wp:simplePos x="0" y="0"/>
            <wp:positionH relativeFrom="margin">
              <wp:align>center</wp:align>
            </wp:positionH>
            <wp:positionV relativeFrom="margin">
              <wp:posOffset>4768215</wp:posOffset>
            </wp:positionV>
            <wp:extent cx="4274820" cy="3475564"/>
            <wp:effectExtent l="19050" t="19050" r="11430" b="107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4274820" cy="3475564"/>
                    </a:xfrm>
                    <a:prstGeom prst="rect">
                      <a:avLst/>
                    </a:prstGeom>
                    <a:ln>
                      <a:solidFill>
                        <a:schemeClr val="tx1"/>
                      </a:solidFill>
                    </a:ln>
                  </pic:spPr>
                </pic:pic>
              </a:graphicData>
            </a:graphic>
          </wp:anchor>
        </w:drawing>
      </w:r>
    </w:p>
    <w:p w14:paraId="77CB3B06" w14:textId="77777777" w:rsidR="00CA4ABF" w:rsidRDefault="00CA4ABF" w:rsidP="00EE4FC4">
      <w:pPr>
        <w:pStyle w:val="Osnovnitekst"/>
        <w:jc w:val="center"/>
      </w:pPr>
    </w:p>
    <w:p w14:paraId="1B7838DB" w14:textId="77777777" w:rsidR="00CA4ABF" w:rsidRDefault="00CA4ABF" w:rsidP="00EE4FC4">
      <w:pPr>
        <w:pStyle w:val="Osnovnitekst"/>
        <w:jc w:val="center"/>
      </w:pPr>
    </w:p>
    <w:p w14:paraId="56455D1F" w14:textId="77777777" w:rsidR="00CA4ABF" w:rsidRDefault="00CA4ABF" w:rsidP="00EE4FC4">
      <w:pPr>
        <w:pStyle w:val="Osnovnitekst"/>
        <w:jc w:val="center"/>
      </w:pPr>
    </w:p>
    <w:p w14:paraId="61F13640" w14:textId="77777777" w:rsidR="00CA4ABF" w:rsidRDefault="00CA4ABF" w:rsidP="00EE4FC4">
      <w:pPr>
        <w:pStyle w:val="Osnovnitekst"/>
        <w:jc w:val="center"/>
      </w:pPr>
    </w:p>
    <w:p w14:paraId="0C7DF430" w14:textId="77777777" w:rsidR="00CA4ABF" w:rsidRDefault="00CA4ABF" w:rsidP="00EE4FC4">
      <w:pPr>
        <w:pStyle w:val="Osnovnitekst"/>
        <w:jc w:val="center"/>
      </w:pPr>
    </w:p>
    <w:p w14:paraId="3B226383" w14:textId="77777777" w:rsidR="00CA4ABF" w:rsidRDefault="00CA4ABF" w:rsidP="00EE4FC4">
      <w:pPr>
        <w:pStyle w:val="Osnovnitekst"/>
        <w:jc w:val="center"/>
      </w:pPr>
    </w:p>
    <w:p w14:paraId="7409913D" w14:textId="77777777" w:rsidR="00CA4ABF" w:rsidRDefault="00CA4ABF" w:rsidP="00EE4FC4">
      <w:pPr>
        <w:pStyle w:val="Osnovnitekst"/>
        <w:jc w:val="center"/>
      </w:pPr>
    </w:p>
    <w:p w14:paraId="11C95FAE" w14:textId="77777777" w:rsidR="00CA4ABF" w:rsidRDefault="00CA4ABF" w:rsidP="00EE4FC4">
      <w:pPr>
        <w:pStyle w:val="Osnovnitekst"/>
        <w:jc w:val="center"/>
      </w:pPr>
    </w:p>
    <w:p w14:paraId="3CD15742" w14:textId="77777777" w:rsidR="00CA4ABF" w:rsidRDefault="00CA4ABF" w:rsidP="00EE4FC4">
      <w:pPr>
        <w:pStyle w:val="Osnovnitekst"/>
        <w:jc w:val="center"/>
      </w:pPr>
    </w:p>
    <w:p w14:paraId="065D7AE6" w14:textId="77777777" w:rsidR="00CA4ABF" w:rsidRDefault="00CA4ABF" w:rsidP="00EE4FC4">
      <w:pPr>
        <w:pStyle w:val="Osnovnitekst"/>
        <w:jc w:val="center"/>
      </w:pPr>
    </w:p>
    <w:p w14:paraId="03F26E9E" w14:textId="77777777" w:rsidR="00CA4ABF" w:rsidRDefault="00CA4ABF" w:rsidP="00EE4FC4">
      <w:pPr>
        <w:pStyle w:val="Osnovnitekst"/>
        <w:jc w:val="center"/>
      </w:pPr>
    </w:p>
    <w:p w14:paraId="03536B23" w14:textId="77777777" w:rsidR="00CA4ABF" w:rsidRDefault="00CA4ABF" w:rsidP="00EE4FC4">
      <w:pPr>
        <w:pStyle w:val="Osnovnitekst"/>
        <w:jc w:val="center"/>
      </w:pPr>
    </w:p>
    <w:p w14:paraId="6B0E99C4" w14:textId="6C3DC924" w:rsidR="00CA4ABF" w:rsidRDefault="00CA4ABF" w:rsidP="00CA4ABF">
      <w:pPr>
        <w:pStyle w:val="Osnovnitekst"/>
        <w:ind w:firstLine="0"/>
      </w:pPr>
    </w:p>
    <w:p w14:paraId="24F6AAA7" w14:textId="790F184B" w:rsidR="00CA4ABF" w:rsidRPr="00E35756" w:rsidRDefault="00CA4ABF" w:rsidP="00416C45">
      <w:pPr>
        <w:pStyle w:val="Osnovnitekst"/>
        <w:jc w:val="center"/>
        <w:rPr>
          <w:color w:val="0070C0"/>
        </w:rPr>
      </w:pPr>
      <w:r w:rsidRPr="00E35756">
        <w:rPr>
          <w:color w:val="0070C0"/>
        </w:rPr>
        <w:t>Korak 2.2 – Komentar sa poč</w:t>
      </w:r>
      <w:r w:rsidR="00C14F79" w:rsidRPr="00E35756">
        <w:rPr>
          <w:color w:val="0070C0"/>
        </w:rPr>
        <w:t>e</w:t>
      </w:r>
      <w:r w:rsidRPr="00E35756">
        <w:rPr>
          <w:color w:val="0070C0"/>
        </w:rPr>
        <w:t>tka zlonamerne skripte iz koraka 2.1 je unet kao običan komenar, dok će ostatak skripte dodati novog korisnika što će biti prikazana na narednoj slici, korak 2.3</w:t>
      </w:r>
    </w:p>
    <w:p w14:paraId="748AE39E" w14:textId="6D7B6013" w:rsidR="00416C45" w:rsidRPr="00E35756" w:rsidRDefault="004226CE" w:rsidP="00416C45">
      <w:pPr>
        <w:pStyle w:val="Osnovnitekst"/>
        <w:jc w:val="center"/>
        <w:rPr>
          <w:color w:val="0070C0"/>
        </w:rPr>
      </w:pPr>
      <w:r w:rsidRPr="00E35756">
        <w:rPr>
          <w:noProof/>
          <w:color w:val="0070C0"/>
        </w:rPr>
        <w:lastRenderedPageBreak/>
        <w:drawing>
          <wp:anchor distT="0" distB="0" distL="114300" distR="114300" simplePos="0" relativeHeight="251664384" behindDoc="0" locked="0" layoutInCell="1" allowOverlap="1" wp14:anchorId="5C1ABD6F" wp14:editId="0BCFAB55">
            <wp:simplePos x="0" y="0"/>
            <wp:positionH relativeFrom="margin">
              <wp:align>center</wp:align>
            </wp:positionH>
            <wp:positionV relativeFrom="margin">
              <wp:posOffset>-635</wp:posOffset>
            </wp:positionV>
            <wp:extent cx="5394960" cy="2441575"/>
            <wp:effectExtent l="19050" t="19050" r="15240" b="158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394960" cy="2441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16C45" w:rsidRPr="00E35756">
        <w:rPr>
          <w:color w:val="0070C0"/>
        </w:rPr>
        <w:t>Korak 2.3. - Vidimo da je uspešno dodat novi korisnik sa vrednostima atributa kao što je i zadato u skripti iz koraka 2.2. Kao vrednost email-a, nalazi se zlonamerna skripta za izvršenje XSS napada koji će alert-ovati sesijski kolačić ulogovanog korisnika</w:t>
      </w:r>
      <w:r w:rsidR="005E287B" w:rsidRPr="00E35756">
        <w:rPr>
          <w:color w:val="0070C0"/>
        </w:rPr>
        <w:t>.</w:t>
      </w:r>
    </w:p>
    <w:p w14:paraId="1857F65F" w14:textId="4CFA45C5" w:rsidR="005E287B" w:rsidRPr="00E35756" w:rsidRDefault="004226CE" w:rsidP="00416C45">
      <w:pPr>
        <w:pStyle w:val="Osnovnitekst"/>
        <w:jc w:val="center"/>
        <w:rPr>
          <w:color w:val="0070C0"/>
        </w:rPr>
      </w:pPr>
      <w:r w:rsidRPr="00E35756">
        <w:rPr>
          <w:noProof/>
          <w:color w:val="0070C0"/>
        </w:rPr>
        <w:drawing>
          <wp:anchor distT="0" distB="0" distL="114300" distR="114300" simplePos="0" relativeHeight="251666432" behindDoc="0" locked="0" layoutInCell="1" allowOverlap="1" wp14:anchorId="083E7C7F" wp14:editId="5F1A220B">
            <wp:simplePos x="0" y="0"/>
            <wp:positionH relativeFrom="margin">
              <wp:posOffset>361950</wp:posOffset>
            </wp:positionH>
            <wp:positionV relativeFrom="margin">
              <wp:posOffset>6430010</wp:posOffset>
            </wp:positionV>
            <wp:extent cx="5410200" cy="1936115"/>
            <wp:effectExtent l="19050" t="19050" r="19050" b="260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410200" cy="1936115"/>
                    </a:xfrm>
                    <a:prstGeom prst="rect">
                      <a:avLst/>
                    </a:prstGeom>
                    <a:ln>
                      <a:solidFill>
                        <a:schemeClr val="tx1"/>
                      </a:solidFill>
                    </a:ln>
                  </pic:spPr>
                </pic:pic>
              </a:graphicData>
            </a:graphic>
            <wp14:sizeRelH relativeFrom="margin">
              <wp14:pctWidth>0</wp14:pctWidth>
            </wp14:sizeRelH>
          </wp:anchor>
        </w:drawing>
      </w:r>
      <w:r w:rsidRPr="00E35756">
        <w:rPr>
          <w:noProof/>
          <w:color w:val="0070C0"/>
        </w:rPr>
        <w:drawing>
          <wp:anchor distT="0" distB="0" distL="114300" distR="114300" simplePos="0" relativeHeight="251665408" behindDoc="0" locked="0" layoutInCell="1" allowOverlap="1" wp14:anchorId="0C04F04E" wp14:editId="2986C9D6">
            <wp:simplePos x="0" y="0"/>
            <wp:positionH relativeFrom="margin">
              <wp:align>center</wp:align>
            </wp:positionH>
            <wp:positionV relativeFrom="margin">
              <wp:align>center</wp:align>
            </wp:positionV>
            <wp:extent cx="5402580" cy="2509520"/>
            <wp:effectExtent l="19050" t="19050" r="26670" b="2413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5402580" cy="2509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E287B" w:rsidRPr="00E35756">
        <w:rPr>
          <w:color w:val="0070C0"/>
        </w:rPr>
        <w:t>Korak 2.4. – Možemo da unesemo nešto za pretragu, a možemo i da ostavimo prazno. Klikom na dugme Search biće okinut XSS napad pomoću skripte koja se nalazi u poslednjoj vrsti kolone Email.</w:t>
      </w:r>
    </w:p>
    <w:p w14:paraId="175B5857" w14:textId="4493616A" w:rsidR="004226CE" w:rsidRPr="00E35756" w:rsidRDefault="004226CE" w:rsidP="00416C45">
      <w:pPr>
        <w:pStyle w:val="Osnovnitekst"/>
        <w:jc w:val="center"/>
        <w:rPr>
          <w:color w:val="0070C0"/>
        </w:rPr>
      </w:pPr>
      <w:r w:rsidRPr="00E35756">
        <w:rPr>
          <w:color w:val="0070C0"/>
        </w:rPr>
        <w:t xml:space="preserve">Korak 2.5. – </w:t>
      </w:r>
      <w:r w:rsidR="00D50534" w:rsidRPr="00E35756">
        <w:rPr>
          <w:color w:val="0070C0"/>
        </w:rPr>
        <w:t>Alert</w:t>
      </w:r>
      <w:r w:rsidRPr="00E35756">
        <w:rPr>
          <w:color w:val="0070C0"/>
        </w:rPr>
        <w:t xml:space="preserve"> sesijskog kolačića ulogovanog korisnika nakon pritiska na dugme Search</w:t>
      </w:r>
      <w:r w:rsidR="00970DED" w:rsidRPr="00E35756">
        <w:rPr>
          <w:color w:val="0070C0"/>
        </w:rPr>
        <w:t>.</w:t>
      </w:r>
    </w:p>
    <w:p w14:paraId="4E9DE765" w14:textId="1AC2DB2B" w:rsidR="00B0573C" w:rsidRDefault="00B0573C" w:rsidP="00416C45">
      <w:pPr>
        <w:pStyle w:val="Osnovnitekst"/>
        <w:jc w:val="center"/>
      </w:pPr>
    </w:p>
    <w:p w14:paraId="405ED36B" w14:textId="1B4541AB" w:rsidR="00B0573C" w:rsidRPr="006838EE" w:rsidRDefault="00993591" w:rsidP="00B0573C">
      <w:pPr>
        <w:pStyle w:val="Inivonaslova-Poglavlje"/>
        <w:rPr>
          <w:color w:val="943634" w:themeColor="accent2" w:themeShade="BF"/>
          <w:sz w:val="30"/>
          <w:szCs w:val="30"/>
        </w:rPr>
      </w:pPr>
      <w:bookmarkStart w:id="5" w:name="_Toc123315008"/>
      <w:r w:rsidRPr="006838EE">
        <w:rPr>
          <w:noProof/>
          <w:sz w:val="30"/>
          <w:szCs w:val="30"/>
        </w:rPr>
        <w:lastRenderedPageBreak/>
        <w:drawing>
          <wp:anchor distT="0" distB="0" distL="114300" distR="114300" simplePos="0" relativeHeight="251667456" behindDoc="0" locked="0" layoutInCell="1" allowOverlap="1" wp14:anchorId="72CCB606" wp14:editId="567E1B58">
            <wp:simplePos x="0" y="0"/>
            <wp:positionH relativeFrom="margin">
              <wp:align>center</wp:align>
            </wp:positionH>
            <wp:positionV relativeFrom="margin">
              <wp:posOffset>435610</wp:posOffset>
            </wp:positionV>
            <wp:extent cx="5090160" cy="2332355"/>
            <wp:effectExtent l="19050" t="19050" r="15240" b="1079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0160" cy="2332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0573C" w:rsidRPr="006838EE">
        <w:rPr>
          <w:color w:val="943634" w:themeColor="accent2" w:themeShade="BF"/>
          <w:sz w:val="30"/>
          <w:szCs w:val="30"/>
        </w:rPr>
        <w:t>SQLi napad sa XSS skriptom koja loguje na consolu</w:t>
      </w:r>
      <w:r w:rsidR="006838EE" w:rsidRPr="006838EE">
        <w:rPr>
          <w:color w:val="943634" w:themeColor="accent2" w:themeShade="BF"/>
          <w:sz w:val="30"/>
          <w:szCs w:val="30"/>
        </w:rPr>
        <w:t>, primer za 3.1</w:t>
      </w:r>
      <w:bookmarkEnd w:id="5"/>
    </w:p>
    <w:p w14:paraId="2F63C830" w14:textId="2FC53343" w:rsidR="00B0573C" w:rsidRPr="00E35756" w:rsidRDefault="003F3B7D" w:rsidP="00993591">
      <w:pPr>
        <w:pStyle w:val="Osnovnitekst"/>
        <w:jc w:val="center"/>
        <w:rPr>
          <w:color w:val="0070C0"/>
        </w:rPr>
      </w:pPr>
      <w:r w:rsidRPr="00E35756">
        <w:rPr>
          <w:noProof/>
          <w:color w:val="0070C0"/>
        </w:rPr>
        <w:drawing>
          <wp:anchor distT="0" distB="0" distL="114300" distR="114300" simplePos="0" relativeHeight="251668480" behindDoc="0" locked="0" layoutInCell="1" allowOverlap="1" wp14:anchorId="02C39DF8" wp14:editId="3EEBCFD1">
            <wp:simplePos x="0" y="0"/>
            <wp:positionH relativeFrom="margin">
              <wp:align>center</wp:align>
            </wp:positionH>
            <wp:positionV relativeFrom="margin">
              <wp:posOffset>3211195</wp:posOffset>
            </wp:positionV>
            <wp:extent cx="5128260" cy="2333625"/>
            <wp:effectExtent l="19050" t="19050" r="15240" b="285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8260" cy="233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3591" w:rsidRPr="00E35756">
        <w:rPr>
          <w:color w:val="0070C0"/>
        </w:rPr>
        <w:t xml:space="preserve">Korak 3.1 - SQLi napad koji kao jedno od polja novododatog korisnika ima malicioznu XSS skriptu koja </w:t>
      </w:r>
      <w:r w:rsidRPr="00E35756">
        <w:rPr>
          <w:color w:val="0070C0"/>
        </w:rPr>
        <w:t>ispisuje na konzolu</w:t>
      </w:r>
      <w:r w:rsidR="00993591" w:rsidRPr="00E35756">
        <w:rPr>
          <w:color w:val="0070C0"/>
        </w:rPr>
        <w:t xml:space="preserve"> sesijski kolačić ulogovanog korisnika</w:t>
      </w:r>
      <w:r w:rsidR="00E35756">
        <w:rPr>
          <w:color w:val="0070C0"/>
        </w:rPr>
        <w:t>.</w:t>
      </w:r>
    </w:p>
    <w:p w14:paraId="585AF514" w14:textId="38CE69F5" w:rsidR="003F3B7D" w:rsidRPr="00E35756" w:rsidRDefault="003F3B7D" w:rsidP="00993591">
      <w:pPr>
        <w:pStyle w:val="Osnovnitekst"/>
        <w:jc w:val="center"/>
        <w:rPr>
          <w:color w:val="0070C0"/>
        </w:rPr>
      </w:pPr>
      <w:r w:rsidRPr="00E35756">
        <w:rPr>
          <w:noProof/>
          <w:color w:val="0070C0"/>
        </w:rPr>
        <w:drawing>
          <wp:anchor distT="0" distB="0" distL="114300" distR="114300" simplePos="0" relativeHeight="251669504" behindDoc="0" locked="0" layoutInCell="1" allowOverlap="1" wp14:anchorId="7DF0774F" wp14:editId="77905E63">
            <wp:simplePos x="0" y="0"/>
            <wp:positionH relativeFrom="margin">
              <wp:align>center</wp:align>
            </wp:positionH>
            <wp:positionV relativeFrom="margin">
              <wp:posOffset>5975350</wp:posOffset>
            </wp:positionV>
            <wp:extent cx="5189220" cy="2413635"/>
            <wp:effectExtent l="19050" t="19050" r="11430" b="2476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9220" cy="2413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35756">
        <w:rPr>
          <w:color w:val="0070C0"/>
        </w:rPr>
        <w:t>Korak 3.2 - Komentar sa poč</w:t>
      </w:r>
      <w:r w:rsidR="00A947AB" w:rsidRPr="00E35756">
        <w:rPr>
          <w:color w:val="0070C0"/>
        </w:rPr>
        <w:t>e</w:t>
      </w:r>
      <w:r w:rsidRPr="00E35756">
        <w:rPr>
          <w:color w:val="0070C0"/>
        </w:rPr>
        <w:t>tka skripte iz koraka 3.1 je unet kao običan komenar, dok će ostatak skripte dodati novog korisnika što će biti prikazana na narednoj slici, korak 3.3</w:t>
      </w:r>
    </w:p>
    <w:p w14:paraId="65D9A53B" w14:textId="54B21C06" w:rsidR="003F3B7D" w:rsidRPr="00E35756" w:rsidRDefault="003F3B7D" w:rsidP="00993591">
      <w:pPr>
        <w:pStyle w:val="Osnovnitekst"/>
        <w:jc w:val="center"/>
        <w:rPr>
          <w:color w:val="0070C0"/>
        </w:rPr>
      </w:pPr>
      <w:r w:rsidRPr="00E35756">
        <w:rPr>
          <w:color w:val="0070C0"/>
        </w:rPr>
        <w:t xml:space="preserve">Korak 3.3 – Vidimo da je unet korisnik sa </w:t>
      </w:r>
      <w:r w:rsidR="00D27FB3" w:rsidRPr="00E35756">
        <w:rPr>
          <w:color w:val="0070C0"/>
        </w:rPr>
        <w:t>vrednostima</w:t>
      </w:r>
      <w:r w:rsidRPr="00E35756">
        <w:rPr>
          <w:color w:val="0070C0"/>
        </w:rPr>
        <w:t xml:space="preserve"> iz koraka 3.1. Sada treba kliknuti na Search, nakon čega će se pokrenuti skripta za XSS napad koja ispisuje na konzolu</w:t>
      </w:r>
      <w:r w:rsidR="00D27FB3" w:rsidRPr="00E35756">
        <w:rPr>
          <w:color w:val="0070C0"/>
        </w:rPr>
        <w:t xml:space="preserve"> kolačić</w:t>
      </w:r>
      <w:r w:rsidR="00D50534" w:rsidRPr="00E35756">
        <w:rPr>
          <w:color w:val="0070C0"/>
        </w:rPr>
        <w:t>.</w:t>
      </w:r>
    </w:p>
    <w:p w14:paraId="29032B58" w14:textId="77777777" w:rsidR="00D50534" w:rsidRDefault="00D50534" w:rsidP="00993591">
      <w:pPr>
        <w:pStyle w:val="Osnovnitekst"/>
        <w:jc w:val="center"/>
      </w:pPr>
    </w:p>
    <w:p w14:paraId="6DA93C19" w14:textId="77777777" w:rsidR="00D50534" w:rsidRDefault="00D50534" w:rsidP="00993591">
      <w:pPr>
        <w:pStyle w:val="Osnovnitekst"/>
        <w:jc w:val="center"/>
      </w:pPr>
    </w:p>
    <w:p w14:paraId="377A71E5" w14:textId="77777777" w:rsidR="00D50534" w:rsidRDefault="00D50534" w:rsidP="00993591">
      <w:pPr>
        <w:pStyle w:val="Osnovnitekst"/>
        <w:jc w:val="center"/>
      </w:pPr>
    </w:p>
    <w:p w14:paraId="3C9B99AD" w14:textId="77777777" w:rsidR="00D50534" w:rsidRDefault="00D50534" w:rsidP="00993591">
      <w:pPr>
        <w:pStyle w:val="Osnovnitekst"/>
        <w:jc w:val="center"/>
      </w:pPr>
    </w:p>
    <w:p w14:paraId="57ACF601" w14:textId="77777777" w:rsidR="00D50534" w:rsidRDefault="00D50534" w:rsidP="00993591">
      <w:pPr>
        <w:pStyle w:val="Osnovnitekst"/>
        <w:jc w:val="center"/>
      </w:pPr>
    </w:p>
    <w:p w14:paraId="704136A9" w14:textId="77777777" w:rsidR="00D50534" w:rsidRDefault="00D50534" w:rsidP="00993591">
      <w:pPr>
        <w:pStyle w:val="Osnovnitekst"/>
        <w:jc w:val="center"/>
      </w:pPr>
    </w:p>
    <w:p w14:paraId="3B0E8559" w14:textId="77777777" w:rsidR="00D50534" w:rsidRDefault="00D50534" w:rsidP="00993591">
      <w:pPr>
        <w:pStyle w:val="Osnovnitekst"/>
        <w:jc w:val="center"/>
      </w:pPr>
    </w:p>
    <w:p w14:paraId="24ADD06E" w14:textId="77777777" w:rsidR="00D50534" w:rsidRDefault="00D50534" w:rsidP="00993591">
      <w:pPr>
        <w:pStyle w:val="Osnovnitekst"/>
        <w:jc w:val="center"/>
      </w:pPr>
    </w:p>
    <w:p w14:paraId="1CAAEFF8" w14:textId="77777777" w:rsidR="00D50534" w:rsidRDefault="00D50534" w:rsidP="00993591">
      <w:pPr>
        <w:pStyle w:val="Osnovnitekst"/>
        <w:jc w:val="center"/>
      </w:pPr>
    </w:p>
    <w:p w14:paraId="4FEA045F" w14:textId="2632AC2F" w:rsidR="00D50534" w:rsidRDefault="00D50534" w:rsidP="00993591">
      <w:pPr>
        <w:pStyle w:val="Osnovnitekst"/>
        <w:jc w:val="center"/>
        <w:rPr>
          <w:color w:val="0070C0"/>
        </w:rPr>
      </w:pPr>
      <w:r w:rsidRPr="00E35756">
        <w:rPr>
          <w:noProof/>
          <w:color w:val="0070C0"/>
        </w:rPr>
        <w:drawing>
          <wp:anchor distT="0" distB="0" distL="114300" distR="114300" simplePos="0" relativeHeight="251670528" behindDoc="0" locked="0" layoutInCell="1" allowOverlap="1" wp14:anchorId="1A239199" wp14:editId="7881F785">
            <wp:simplePos x="0" y="0"/>
            <wp:positionH relativeFrom="margin">
              <wp:align>center</wp:align>
            </wp:positionH>
            <wp:positionV relativeFrom="margin">
              <wp:align>top</wp:align>
            </wp:positionV>
            <wp:extent cx="4960620" cy="2293991"/>
            <wp:effectExtent l="19050" t="19050" r="11430" b="114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2293991"/>
                    </a:xfrm>
                    <a:prstGeom prst="rect">
                      <a:avLst/>
                    </a:prstGeom>
                    <a:ln>
                      <a:solidFill>
                        <a:schemeClr val="tx1"/>
                      </a:solidFill>
                    </a:ln>
                  </pic:spPr>
                </pic:pic>
              </a:graphicData>
            </a:graphic>
          </wp:anchor>
        </w:drawing>
      </w:r>
      <w:r w:rsidRPr="00E35756">
        <w:rPr>
          <w:color w:val="0070C0"/>
        </w:rPr>
        <w:t>Korak 3.4 - Ispis sesijskog kolačića ulogovanog korisnika nakon pritiska na dugme Search.</w:t>
      </w:r>
    </w:p>
    <w:p w14:paraId="01044113" w14:textId="2F9C0CA1" w:rsidR="00F67A61" w:rsidRDefault="00F67A61" w:rsidP="005F14A0">
      <w:pPr>
        <w:pStyle w:val="Inivonaslova-Poglavlje"/>
        <w:jc w:val="center"/>
        <w:rPr>
          <w:color w:val="943634" w:themeColor="accent2" w:themeShade="BF"/>
        </w:rPr>
      </w:pPr>
      <w:bookmarkStart w:id="6" w:name="_Toc123315009"/>
      <w:r w:rsidRPr="00F67A61">
        <w:rPr>
          <w:noProof/>
        </w:rPr>
        <w:lastRenderedPageBreak/>
        <w:drawing>
          <wp:anchor distT="0" distB="0" distL="114300" distR="114300" simplePos="0" relativeHeight="251687936" behindDoc="0" locked="0" layoutInCell="1" allowOverlap="1" wp14:anchorId="2B819B12" wp14:editId="2D019763">
            <wp:simplePos x="0" y="0"/>
            <wp:positionH relativeFrom="margin">
              <wp:align>center</wp:align>
            </wp:positionH>
            <wp:positionV relativeFrom="margin">
              <wp:posOffset>537210</wp:posOffset>
            </wp:positionV>
            <wp:extent cx="5435600" cy="2076450"/>
            <wp:effectExtent l="19050" t="19050" r="12700"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435600" cy="2076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67A61">
        <w:rPr>
          <w:color w:val="943634" w:themeColor="accent2" w:themeShade="BF"/>
        </w:rPr>
        <w:t xml:space="preserve">XSS </w:t>
      </w:r>
      <w:r>
        <w:rPr>
          <w:color w:val="943634" w:themeColor="accent2" w:themeShade="BF"/>
        </w:rPr>
        <w:t>napad na komentarisanje filma</w:t>
      </w:r>
      <w:r w:rsidRPr="00F67A61">
        <w:rPr>
          <w:color w:val="943634" w:themeColor="accent2" w:themeShade="BF"/>
        </w:rPr>
        <w:t>, primer 3.1</w:t>
      </w:r>
      <w:bookmarkEnd w:id="6"/>
    </w:p>
    <w:p w14:paraId="003B967F" w14:textId="3780E5BF" w:rsidR="00F67A61" w:rsidRPr="00367F40" w:rsidRDefault="003E4FE4" w:rsidP="00F67A61">
      <w:pPr>
        <w:pStyle w:val="Osnovnitekst"/>
        <w:jc w:val="center"/>
        <w:rPr>
          <w:color w:val="0070C0"/>
          <w:lang w:val="sr-Latn-RS"/>
        </w:rPr>
      </w:pPr>
      <w:r w:rsidRPr="00367F40">
        <w:rPr>
          <w:noProof/>
          <w:color w:val="0070C0"/>
          <w:lang w:val="sr-Latn-RS"/>
        </w:rPr>
        <w:drawing>
          <wp:anchor distT="0" distB="0" distL="114300" distR="114300" simplePos="0" relativeHeight="251688960" behindDoc="0" locked="0" layoutInCell="1" allowOverlap="1" wp14:anchorId="0A721774" wp14:editId="3119845C">
            <wp:simplePos x="0" y="0"/>
            <wp:positionH relativeFrom="margin">
              <wp:align>center</wp:align>
            </wp:positionH>
            <wp:positionV relativeFrom="margin">
              <wp:posOffset>2931160</wp:posOffset>
            </wp:positionV>
            <wp:extent cx="5284421" cy="2794635"/>
            <wp:effectExtent l="19050" t="19050" r="12065" b="247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4421" cy="2794635"/>
                    </a:xfrm>
                    <a:prstGeom prst="rect">
                      <a:avLst/>
                    </a:prstGeom>
                    <a:ln>
                      <a:solidFill>
                        <a:schemeClr val="tx1"/>
                      </a:solidFill>
                    </a:ln>
                  </pic:spPr>
                </pic:pic>
              </a:graphicData>
            </a:graphic>
          </wp:anchor>
        </w:drawing>
      </w:r>
      <w:r w:rsidR="00F67A61" w:rsidRPr="00367F40">
        <w:rPr>
          <w:color w:val="0070C0"/>
        </w:rPr>
        <w:t>Korak 4.1.</w:t>
      </w:r>
      <w:r w:rsidR="005E2103" w:rsidRPr="00367F40">
        <w:rPr>
          <w:color w:val="0070C0"/>
        </w:rPr>
        <w:t xml:space="preserve"> – Skripta za alertovanje sesijskog</w:t>
      </w:r>
      <w:r w:rsidR="005E2103" w:rsidRPr="00367F40">
        <w:rPr>
          <w:color w:val="0070C0"/>
          <w:lang w:val="sr-Latn-RS"/>
        </w:rPr>
        <w:t xml:space="preserve"> kolačića</w:t>
      </w:r>
    </w:p>
    <w:p w14:paraId="71E9A8A8" w14:textId="17126387" w:rsidR="005E2103" w:rsidRPr="00367F40" w:rsidRDefault="005E2103" w:rsidP="00F67A61">
      <w:pPr>
        <w:pStyle w:val="Osnovnitekst"/>
        <w:jc w:val="center"/>
        <w:rPr>
          <w:color w:val="0070C0"/>
          <w:lang w:val="sr-Latn-RS"/>
        </w:rPr>
      </w:pPr>
      <w:r w:rsidRPr="00367F40">
        <w:rPr>
          <w:color w:val="0070C0"/>
          <w:lang w:val="sr-Latn-RS"/>
        </w:rPr>
        <w:t>Korak 4.2. – Alert-ovan sesijski kolačić ulogovanog korisnika</w:t>
      </w:r>
      <w:r w:rsidR="003E4FE4">
        <w:rPr>
          <w:color w:val="0070C0"/>
          <w:lang w:val="sr-Latn-RS"/>
        </w:rPr>
        <w:t xml:space="preserve"> nakon komentarisanje filma pomoću zlonamerne skripte. Uspešno izvršen XSS napad.</w:t>
      </w:r>
    </w:p>
    <w:p w14:paraId="506464E8" w14:textId="614B827B" w:rsidR="00367F40" w:rsidRDefault="003E4FE4" w:rsidP="00F67A61">
      <w:pPr>
        <w:pStyle w:val="Osnovnitekst"/>
        <w:jc w:val="center"/>
        <w:rPr>
          <w:lang w:val="sr-Latn-RS"/>
        </w:rPr>
      </w:pPr>
      <w:r w:rsidRPr="003E4FE4">
        <w:rPr>
          <w:noProof/>
          <w:color w:val="0070C0"/>
          <w:lang w:val="sr-Latn-RS"/>
        </w:rPr>
        <w:drawing>
          <wp:anchor distT="0" distB="0" distL="114300" distR="114300" simplePos="0" relativeHeight="251689984" behindDoc="0" locked="0" layoutInCell="1" allowOverlap="1" wp14:anchorId="72AC5EFE" wp14:editId="3AF79DA1">
            <wp:simplePos x="0" y="0"/>
            <wp:positionH relativeFrom="margin">
              <wp:posOffset>663575</wp:posOffset>
            </wp:positionH>
            <wp:positionV relativeFrom="margin">
              <wp:posOffset>6281420</wp:posOffset>
            </wp:positionV>
            <wp:extent cx="4991100" cy="2327910"/>
            <wp:effectExtent l="19050" t="19050" r="19050" b="15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1100" cy="2327910"/>
                    </a:xfrm>
                    <a:prstGeom prst="rect">
                      <a:avLst/>
                    </a:prstGeom>
                    <a:ln>
                      <a:solidFill>
                        <a:schemeClr val="tx1"/>
                      </a:solidFill>
                    </a:ln>
                  </pic:spPr>
                </pic:pic>
              </a:graphicData>
            </a:graphic>
          </wp:anchor>
        </w:drawing>
      </w:r>
    </w:p>
    <w:p w14:paraId="6794C89E" w14:textId="6949226D" w:rsidR="00367F40" w:rsidRDefault="00367F40" w:rsidP="00F67A61">
      <w:pPr>
        <w:pStyle w:val="Osnovnitekst"/>
        <w:jc w:val="center"/>
        <w:rPr>
          <w:lang w:val="sr-Latn-RS"/>
        </w:rPr>
      </w:pPr>
    </w:p>
    <w:p w14:paraId="4B6D1453" w14:textId="77777777" w:rsidR="00367F40" w:rsidRDefault="00367F40" w:rsidP="00F67A61">
      <w:pPr>
        <w:pStyle w:val="Osnovnitekst"/>
        <w:jc w:val="center"/>
        <w:rPr>
          <w:lang w:val="sr-Latn-RS"/>
        </w:rPr>
      </w:pPr>
    </w:p>
    <w:p w14:paraId="62C9021D" w14:textId="77777777" w:rsidR="00367F40" w:rsidRDefault="00367F40" w:rsidP="00F67A61">
      <w:pPr>
        <w:pStyle w:val="Osnovnitekst"/>
        <w:jc w:val="center"/>
        <w:rPr>
          <w:lang w:val="sr-Latn-RS"/>
        </w:rPr>
      </w:pPr>
    </w:p>
    <w:p w14:paraId="7429987D" w14:textId="77777777" w:rsidR="00367F40" w:rsidRDefault="00367F40" w:rsidP="00F67A61">
      <w:pPr>
        <w:pStyle w:val="Osnovnitekst"/>
        <w:jc w:val="center"/>
        <w:rPr>
          <w:lang w:val="sr-Latn-RS"/>
        </w:rPr>
      </w:pPr>
    </w:p>
    <w:p w14:paraId="7D591F43" w14:textId="77777777" w:rsidR="00367F40" w:rsidRDefault="00367F40" w:rsidP="00F67A61">
      <w:pPr>
        <w:pStyle w:val="Osnovnitekst"/>
        <w:jc w:val="center"/>
        <w:rPr>
          <w:lang w:val="sr-Latn-RS"/>
        </w:rPr>
      </w:pPr>
    </w:p>
    <w:p w14:paraId="345D3051" w14:textId="77777777" w:rsidR="00367F40" w:rsidRDefault="00367F40" w:rsidP="00F67A61">
      <w:pPr>
        <w:pStyle w:val="Osnovnitekst"/>
        <w:jc w:val="center"/>
        <w:rPr>
          <w:lang w:val="sr-Latn-RS"/>
        </w:rPr>
      </w:pPr>
    </w:p>
    <w:p w14:paraId="5E966670" w14:textId="77777777" w:rsidR="00367F40" w:rsidRDefault="00367F40" w:rsidP="00F67A61">
      <w:pPr>
        <w:pStyle w:val="Osnovnitekst"/>
        <w:jc w:val="center"/>
        <w:rPr>
          <w:lang w:val="sr-Latn-RS"/>
        </w:rPr>
      </w:pPr>
    </w:p>
    <w:p w14:paraId="46B60A47" w14:textId="77777777" w:rsidR="00367F40" w:rsidRDefault="00367F40" w:rsidP="00F67A61">
      <w:pPr>
        <w:pStyle w:val="Osnovnitekst"/>
        <w:jc w:val="center"/>
        <w:rPr>
          <w:lang w:val="sr-Latn-RS"/>
        </w:rPr>
      </w:pPr>
    </w:p>
    <w:p w14:paraId="50155551" w14:textId="77777777" w:rsidR="00367F40" w:rsidRDefault="00367F40" w:rsidP="00F67A61">
      <w:pPr>
        <w:pStyle w:val="Osnovnitekst"/>
        <w:jc w:val="center"/>
        <w:rPr>
          <w:lang w:val="sr-Latn-RS"/>
        </w:rPr>
      </w:pPr>
    </w:p>
    <w:p w14:paraId="62875E7D" w14:textId="4ED1CA52" w:rsidR="00367F40" w:rsidRPr="003E4FE4" w:rsidRDefault="00367F40" w:rsidP="00F67A61">
      <w:pPr>
        <w:pStyle w:val="Osnovnitekst"/>
        <w:jc w:val="center"/>
        <w:rPr>
          <w:color w:val="0070C0"/>
          <w:lang w:val="sr-Latn-RS"/>
        </w:rPr>
      </w:pPr>
      <w:r w:rsidRPr="003E4FE4">
        <w:rPr>
          <w:color w:val="0070C0"/>
          <w:lang w:val="sr-Latn-RS"/>
        </w:rPr>
        <w:t>Korak 4.3 – Skripta za ispis u konzolu sesijskog kolačića ulogovanog korisnika</w:t>
      </w:r>
    </w:p>
    <w:p w14:paraId="3188A5BA" w14:textId="326A6A71" w:rsidR="003E4FE4" w:rsidRPr="00EE0AFF" w:rsidRDefault="003E4FE4" w:rsidP="00F67A61">
      <w:pPr>
        <w:pStyle w:val="Osnovnitekst"/>
        <w:jc w:val="center"/>
        <w:rPr>
          <w:color w:val="0070C0"/>
          <w:lang w:val="sr-Latn-RS"/>
        </w:rPr>
      </w:pPr>
      <w:r w:rsidRPr="00EE0AFF">
        <w:rPr>
          <w:noProof/>
          <w:color w:val="0070C0"/>
          <w:lang w:val="sr-Latn-RS"/>
        </w:rPr>
        <w:lastRenderedPageBreak/>
        <w:drawing>
          <wp:anchor distT="0" distB="0" distL="114300" distR="114300" simplePos="0" relativeHeight="251691008" behindDoc="0" locked="0" layoutInCell="1" allowOverlap="1" wp14:anchorId="189A52B1" wp14:editId="48670C05">
            <wp:simplePos x="1280160" y="899160"/>
            <wp:positionH relativeFrom="margin">
              <wp:align>center</wp:align>
            </wp:positionH>
            <wp:positionV relativeFrom="margin">
              <wp:align>top</wp:align>
            </wp:positionV>
            <wp:extent cx="5430810" cy="2141220"/>
            <wp:effectExtent l="19050" t="19050" r="17780"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0810" cy="2141220"/>
                    </a:xfrm>
                    <a:prstGeom prst="rect">
                      <a:avLst/>
                    </a:prstGeom>
                    <a:ln>
                      <a:solidFill>
                        <a:schemeClr val="tx1"/>
                      </a:solidFill>
                    </a:ln>
                  </pic:spPr>
                </pic:pic>
              </a:graphicData>
            </a:graphic>
          </wp:anchor>
        </w:drawing>
      </w:r>
      <w:r w:rsidRPr="00EE0AFF">
        <w:rPr>
          <w:color w:val="0070C0"/>
          <w:lang w:val="sr-Latn-RS"/>
        </w:rPr>
        <w:t>Korak 4.4 – Ispis u konzolu sesijskog kolačića ulogovanog korisnika nakon komentirasanja filma pomoću zlonamerne skripte. Uspešno izvršen XSS napad.</w:t>
      </w:r>
    </w:p>
    <w:p w14:paraId="231DBE03" w14:textId="1044FEAB" w:rsidR="00AF62E3" w:rsidRPr="00395795" w:rsidRDefault="00AF62E3" w:rsidP="00AF62E3">
      <w:pPr>
        <w:pStyle w:val="Inivonaslova-Poglavlje"/>
        <w:rPr>
          <w:color w:val="943634" w:themeColor="accent2" w:themeShade="BF"/>
        </w:rPr>
      </w:pPr>
      <w:bookmarkStart w:id="7" w:name="_Toc123315010"/>
      <w:r w:rsidRPr="00395795">
        <w:rPr>
          <w:noProof/>
        </w:rPr>
        <w:lastRenderedPageBreak/>
        <w:drawing>
          <wp:anchor distT="0" distB="0" distL="114300" distR="114300" simplePos="0" relativeHeight="251671552" behindDoc="0" locked="0" layoutInCell="1" allowOverlap="1" wp14:anchorId="2D1416AE" wp14:editId="3444F030">
            <wp:simplePos x="0" y="0"/>
            <wp:positionH relativeFrom="margin">
              <wp:align>right</wp:align>
            </wp:positionH>
            <wp:positionV relativeFrom="margin">
              <wp:posOffset>612140</wp:posOffset>
            </wp:positionV>
            <wp:extent cx="5958840" cy="1992630"/>
            <wp:effectExtent l="19050" t="19050" r="22860" b="266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8851" cy="1992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66EA">
        <w:rPr>
          <w:color w:val="943634" w:themeColor="accent2" w:themeShade="BF"/>
        </w:rPr>
        <w:t xml:space="preserve"> </w:t>
      </w:r>
      <w:r w:rsidRPr="00395795">
        <w:rPr>
          <w:color w:val="943634" w:themeColor="accent2" w:themeShade="BF"/>
        </w:rPr>
        <w:t>XSS napad na pretragu korisnika</w:t>
      </w:r>
      <w:r w:rsidR="006838EE" w:rsidRPr="00395795">
        <w:rPr>
          <w:color w:val="943634" w:themeColor="accent2" w:themeShade="BF"/>
        </w:rPr>
        <w:t>, primer za 3.1</w:t>
      </w:r>
      <w:bookmarkEnd w:id="7"/>
    </w:p>
    <w:p w14:paraId="0636DF82" w14:textId="24725589" w:rsidR="00AF62E3" w:rsidRPr="00E35756" w:rsidRDefault="00AF62E3" w:rsidP="00AF62E3">
      <w:pPr>
        <w:pStyle w:val="Osnovnitekst"/>
        <w:jc w:val="center"/>
        <w:rPr>
          <w:color w:val="0070C0"/>
        </w:rPr>
      </w:pPr>
      <w:r w:rsidRPr="00E35756">
        <w:rPr>
          <w:color w:val="0070C0"/>
        </w:rPr>
        <w:t xml:space="preserve">Korak </w:t>
      </w:r>
      <w:r w:rsidR="00EA1595">
        <w:rPr>
          <w:color w:val="0070C0"/>
        </w:rPr>
        <w:t>5</w:t>
      </w:r>
      <w:r w:rsidRPr="00E35756">
        <w:rPr>
          <w:color w:val="0070C0"/>
        </w:rPr>
        <w:t xml:space="preserve">.1 – Maliciozna skripta za </w:t>
      </w:r>
      <w:r w:rsidR="007766EA">
        <w:rPr>
          <w:color w:val="0070C0"/>
        </w:rPr>
        <w:t xml:space="preserve">ispis </w:t>
      </w:r>
      <w:r w:rsidRPr="00E35756">
        <w:rPr>
          <w:color w:val="0070C0"/>
        </w:rPr>
        <w:t>sesijskog kolačića uneta u polje za pretragu</w:t>
      </w:r>
      <w:r w:rsidR="003556B4">
        <w:rPr>
          <w:color w:val="0070C0"/>
        </w:rPr>
        <w:t xml:space="preserve"> korisnika</w:t>
      </w:r>
      <w:r w:rsidR="00FE24F5" w:rsidRPr="00E35756">
        <w:rPr>
          <w:color w:val="0070C0"/>
        </w:rPr>
        <w:t>.</w:t>
      </w:r>
    </w:p>
    <w:p w14:paraId="5920B2AE" w14:textId="5148380B" w:rsidR="00395D2E" w:rsidRDefault="00311CF7" w:rsidP="00AF62E3">
      <w:pPr>
        <w:pStyle w:val="Osnovnitekst"/>
        <w:jc w:val="center"/>
      </w:pPr>
      <w:r w:rsidRPr="00E35756">
        <w:rPr>
          <w:noProof/>
          <w:color w:val="0070C0"/>
        </w:rPr>
        <w:drawing>
          <wp:anchor distT="0" distB="0" distL="114300" distR="114300" simplePos="0" relativeHeight="251672576" behindDoc="0" locked="0" layoutInCell="1" allowOverlap="1" wp14:anchorId="6B109A93" wp14:editId="53BF2925">
            <wp:simplePos x="0" y="0"/>
            <wp:positionH relativeFrom="margin">
              <wp:align>right</wp:align>
            </wp:positionH>
            <wp:positionV relativeFrom="margin">
              <wp:posOffset>3286760</wp:posOffset>
            </wp:positionV>
            <wp:extent cx="5955030" cy="1347470"/>
            <wp:effectExtent l="19050" t="19050" r="26670" b="2413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55030" cy="1347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DEE41C" w14:textId="1422E6E9" w:rsidR="00311CF7" w:rsidRPr="00D67C94" w:rsidRDefault="00395D2E" w:rsidP="00D67C94">
      <w:pPr>
        <w:pStyle w:val="Osnovnitekst"/>
        <w:jc w:val="center"/>
        <w:rPr>
          <w:color w:val="0070C0"/>
          <w:lang w:val="sr-Latn-RS"/>
        </w:rPr>
      </w:pPr>
      <w:r w:rsidRPr="00E35756">
        <w:rPr>
          <w:color w:val="0070C0"/>
        </w:rPr>
        <w:t xml:space="preserve">Korak </w:t>
      </w:r>
      <w:r w:rsidR="00911221">
        <w:rPr>
          <w:color w:val="0070C0"/>
        </w:rPr>
        <w:t>5</w:t>
      </w:r>
      <w:r w:rsidRPr="00E35756">
        <w:rPr>
          <w:color w:val="0070C0"/>
        </w:rPr>
        <w:t xml:space="preserve">.2. – Browser </w:t>
      </w:r>
      <w:r w:rsidR="00395795">
        <w:rPr>
          <w:color w:val="0070C0"/>
        </w:rPr>
        <w:t>nije</w:t>
      </w:r>
      <w:r w:rsidRPr="00E35756">
        <w:rPr>
          <w:color w:val="0070C0"/>
        </w:rPr>
        <w:t xml:space="preserve"> dovoljno pametan da prepozna da smo želeli da izvršimo napad direktno putem skripte</w:t>
      </w:r>
      <w:r w:rsidR="00395795">
        <w:rPr>
          <w:color w:val="0070C0"/>
        </w:rPr>
        <w:t xml:space="preserve"> uz pomo</w:t>
      </w:r>
      <w:r w:rsidR="00395795">
        <w:rPr>
          <w:color w:val="0070C0"/>
          <w:lang w:val="sr-Latn-RS"/>
        </w:rPr>
        <w:t xml:space="preserve">ć </w:t>
      </w:r>
      <w:r w:rsidR="00395795">
        <w:rPr>
          <w:color w:val="0070C0"/>
          <w:lang w:val="en-US"/>
        </w:rPr>
        <w:t>&lt;img&gt; taga</w:t>
      </w:r>
      <w:r w:rsidRPr="00E35756">
        <w:rPr>
          <w:color w:val="0070C0"/>
        </w:rPr>
        <w:t xml:space="preserve">. </w:t>
      </w:r>
      <w:r w:rsidR="00395795">
        <w:rPr>
          <w:color w:val="0070C0"/>
        </w:rPr>
        <w:t>U konzoli, vidimo ispis sesijskog kola</w:t>
      </w:r>
      <w:r w:rsidR="00395795">
        <w:rPr>
          <w:color w:val="0070C0"/>
          <w:lang w:val="sr-Latn-RS"/>
        </w:rPr>
        <w:t>čića ulogovanog korisnika.</w:t>
      </w:r>
    </w:p>
    <w:p w14:paraId="2012C2C3" w14:textId="04CA8E3B" w:rsidR="00E524CE" w:rsidRPr="006838EE" w:rsidRDefault="00E524CE" w:rsidP="00751ED1">
      <w:pPr>
        <w:pStyle w:val="Inivonaslova-Poglavlje"/>
        <w:jc w:val="center"/>
        <w:rPr>
          <w:color w:val="943634" w:themeColor="accent2" w:themeShade="BF"/>
          <w:sz w:val="32"/>
          <w:szCs w:val="32"/>
        </w:rPr>
      </w:pPr>
      <w:bookmarkStart w:id="8" w:name="_Toc123315011"/>
      <w:r w:rsidRPr="006838EE">
        <w:rPr>
          <w:noProof/>
          <w:sz w:val="32"/>
          <w:szCs w:val="32"/>
        </w:rPr>
        <w:lastRenderedPageBreak/>
        <w:drawing>
          <wp:anchor distT="0" distB="0" distL="114300" distR="114300" simplePos="0" relativeHeight="251673600" behindDoc="0" locked="0" layoutInCell="1" allowOverlap="1" wp14:anchorId="2ECEEFAB" wp14:editId="1B4A3D49">
            <wp:simplePos x="0" y="0"/>
            <wp:positionH relativeFrom="margin">
              <wp:align>center</wp:align>
            </wp:positionH>
            <wp:positionV relativeFrom="margin">
              <wp:posOffset>517525</wp:posOffset>
            </wp:positionV>
            <wp:extent cx="6120130" cy="952500"/>
            <wp:effectExtent l="19050" t="19050" r="13970"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a:extLst>
                        <a:ext uri="{28A0092B-C50C-407E-A947-70E740481C1C}">
                          <a14:useLocalDpi xmlns:a14="http://schemas.microsoft.com/office/drawing/2010/main" val="0"/>
                        </a:ext>
                      </a:extLst>
                    </a:blip>
                    <a:stretch>
                      <a:fillRect/>
                    </a:stretch>
                  </pic:blipFill>
                  <pic:spPr>
                    <a:xfrm>
                      <a:off x="0" y="0"/>
                      <a:ext cx="6120130" cy="952500"/>
                    </a:xfrm>
                    <a:prstGeom prst="rect">
                      <a:avLst/>
                    </a:prstGeom>
                    <a:ln>
                      <a:solidFill>
                        <a:schemeClr val="tx1"/>
                      </a:solidFill>
                    </a:ln>
                  </pic:spPr>
                </pic:pic>
              </a:graphicData>
            </a:graphic>
          </wp:anchor>
        </w:drawing>
      </w:r>
      <w:r w:rsidRPr="006838EE">
        <w:rPr>
          <w:color w:val="943634" w:themeColor="accent2" w:themeShade="BF"/>
          <w:sz w:val="32"/>
          <w:szCs w:val="32"/>
        </w:rPr>
        <w:t>Hardkorovani XSS napad iz baze podataka</w:t>
      </w:r>
      <w:r w:rsidR="006838EE" w:rsidRPr="006838EE">
        <w:rPr>
          <w:color w:val="943634" w:themeColor="accent2" w:themeShade="BF"/>
          <w:sz w:val="32"/>
          <w:szCs w:val="32"/>
        </w:rPr>
        <w:t>, primer za 3.1</w:t>
      </w:r>
      <w:bookmarkEnd w:id="8"/>
    </w:p>
    <w:p w14:paraId="54612EE9" w14:textId="107410A8" w:rsidR="00E524CE" w:rsidRPr="00E35756" w:rsidRDefault="00E524CE" w:rsidP="00E524CE">
      <w:pPr>
        <w:pStyle w:val="Osnovnitekst"/>
        <w:jc w:val="center"/>
        <w:rPr>
          <w:color w:val="0070C0"/>
        </w:rPr>
      </w:pPr>
      <w:r w:rsidRPr="00E35756">
        <w:rPr>
          <w:noProof/>
          <w:color w:val="0070C0"/>
        </w:rPr>
        <w:drawing>
          <wp:anchor distT="0" distB="0" distL="114300" distR="114300" simplePos="0" relativeHeight="251674624" behindDoc="0" locked="0" layoutInCell="1" allowOverlap="1" wp14:anchorId="26893AC8" wp14:editId="38B7D17C">
            <wp:simplePos x="0" y="0"/>
            <wp:positionH relativeFrom="margin">
              <wp:align>right</wp:align>
            </wp:positionH>
            <wp:positionV relativeFrom="margin">
              <wp:posOffset>1841500</wp:posOffset>
            </wp:positionV>
            <wp:extent cx="6120130" cy="2327275"/>
            <wp:effectExtent l="19050" t="19050" r="13970" b="158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6120130" cy="2327275"/>
                    </a:xfrm>
                    <a:prstGeom prst="rect">
                      <a:avLst/>
                    </a:prstGeom>
                    <a:ln>
                      <a:solidFill>
                        <a:schemeClr val="tx1"/>
                      </a:solidFill>
                    </a:ln>
                  </pic:spPr>
                </pic:pic>
              </a:graphicData>
            </a:graphic>
          </wp:anchor>
        </w:drawing>
      </w:r>
      <w:r w:rsidRPr="00E35756">
        <w:rPr>
          <w:color w:val="0070C0"/>
        </w:rPr>
        <w:t xml:space="preserve">Korak </w:t>
      </w:r>
      <w:r w:rsidR="00D11BDC">
        <w:rPr>
          <w:color w:val="0070C0"/>
        </w:rPr>
        <w:t>6</w:t>
      </w:r>
      <w:r w:rsidRPr="00E35756">
        <w:rPr>
          <w:color w:val="0070C0"/>
        </w:rPr>
        <w:t>.1 – Izmenjeno polje email predefinisanog korisnika u bazi podataka</w:t>
      </w:r>
      <w:r w:rsidR="00FE24F5" w:rsidRPr="00E35756">
        <w:rPr>
          <w:color w:val="0070C0"/>
        </w:rPr>
        <w:t>.</w:t>
      </w:r>
    </w:p>
    <w:p w14:paraId="56A91294" w14:textId="24329B76" w:rsidR="00E524CE" w:rsidRPr="00E35756" w:rsidRDefault="00E524CE" w:rsidP="00E524CE">
      <w:pPr>
        <w:pStyle w:val="Osnovnitekst"/>
        <w:jc w:val="center"/>
        <w:rPr>
          <w:color w:val="0070C0"/>
        </w:rPr>
      </w:pPr>
      <w:r w:rsidRPr="00E35756">
        <w:rPr>
          <w:noProof/>
          <w:color w:val="0070C0"/>
        </w:rPr>
        <w:drawing>
          <wp:anchor distT="0" distB="0" distL="114300" distR="114300" simplePos="0" relativeHeight="251675648" behindDoc="0" locked="0" layoutInCell="1" allowOverlap="1" wp14:anchorId="1FD32867" wp14:editId="4B3D9444">
            <wp:simplePos x="0" y="0"/>
            <wp:positionH relativeFrom="margin">
              <wp:align>right</wp:align>
            </wp:positionH>
            <wp:positionV relativeFrom="margin">
              <wp:posOffset>4910455</wp:posOffset>
            </wp:positionV>
            <wp:extent cx="6120130" cy="1679575"/>
            <wp:effectExtent l="19050" t="19050" r="13970" b="158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a:extLst>
                        <a:ext uri="{28A0092B-C50C-407E-A947-70E740481C1C}">
                          <a14:useLocalDpi xmlns:a14="http://schemas.microsoft.com/office/drawing/2010/main" val="0"/>
                        </a:ext>
                      </a:extLst>
                    </a:blip>
                    <a:stretch>
                      <a:fillRect/>
                    </a:stretch>
                  </pic:blipFill>
                  <pic:spPr>
                    <a:xfrm>
                      <a:off x="0" y="0"/>
                      <a:ext cx="6120130" cy="1679575"/>
                    </a:xfrm>
                    <a:prstGeom prst="rect">
                      <a:avLst/>
                    </a:prstGeom>
                    <a:ln>
                      <a:solidFill>
                        <a:schemeClr val="tx1"/>
                      </a:solidFill>
                    </a:ln>
                  </pic:spPr>
                </pic:pic>
              </a:graphicData>
            </a:graphic>
          </wp:anchor>
        </w:drawing>
      </w:r>
      <w:r w:rsidRPr="00E35756">
        <w:rPr>
          <w:color w:val="0070C0"/>
        </w:rPr>
        <w:t xml:space="preserve">Korak </w:t>
      </w:r>
      <w:r w:rsidR="00D11BDC">
        <w:rPr>
          <w:color w:val="0070C0"/>
        </w:rPr>
        <w:t>6</w:t>
      </w:r>
      <w:r w:rsidRPr="00E35756">
        <w:rPr>
          <w:color w:val="0070C0"/>
        </w:rPr>
        <w:t>.2 – Sada treba ili uneti nešto u pretragu pa kliknuti na Search dugme, ili odmah kliknuti na Search dugme, da bi se izvršila maliciozna skripta koja stoji u email polju za Quentin Tarantina.</w:t>
      </w:r>
    </w:p>
    <w:p w14:paraId="292867CA" w14:textId="676F70E5" w:rsidR="00D86EAA" w:rsidRPr="00E35756" w:rsidRDefault="00E524CE" w:rsidP="00D86EAA">
      <w:pPr>
        <w:pStyle w:val="Osnovnitekst"/>
        <w:jc w:val="center"/>
        <w:rPr>
          <w:color w:val="0070C0"/>
        </w:rPr>
      </w:pPr>
      <w:r w:rsidRPr="00E35756">
        <w:rPr>
          <w:color w:val="0070C0"/>
        </w:rPr>
        <w:t xml:space="preserve">Korak </w:t>
      </w:r>
      <w:r w:rsidR="00D11BDC">
        <w:rPr>
          <w:color w:val="0070C0"/>
        </w:rPr>
        <w:t>6</w:t>
      </w:r>
      <w:r w:rsidRPr="00E35756">
        <w:rPr>
          <w:color w:val="0070C0"/>
        </w:rPr>
        <w:t>.3. – Alertov-an sesijski kolačić ulogovanog korisnika nakon pretrage</w:t>
      </w:r>
      <w:r w:rsidR="00FE24F5" w:rsidRPr="00E35756">
        <w:rPr>
          <w:color w:val="0070C0"/>
        </w:rPr>
        <w:t>.</w:t>
      </w:r>
    </w:p>
    <w:p w14:paraId="7D5C36E4" w14:textId="2C54C886" w:rsidR="00D86EAA" w:rsidRPr="0062204E" w:rsidRDefault="00D86EAA" w:rsidP="00605C0F">
      <w:pPr>
        <w:pStyle w:val="Inivonaslova-Poglavlje"/>
        <w:jc w:val="center"/>
        <w:rPr>
          <w:color w:val="943634" w:themeColor="accent2" w:themeShade="BF"/>
          <w:sz w:val="36"/>
          <w:szCs w:val="36"/>
        </w:rPr>
      </w:pPr>
      <w:bookmarkStart w:id="9" w:name="_Toc123315012"/>
      <w:r w:rsidRPr="0062204E">
        <w:rPr>
          <w:noProof/>
          <w:sz w:val="36"/>
          <w:szCs w:val="36"/>
        </w:rPr>
        <w:lastRenderedPageBreak/>
        <w:drawing>
          <wp:anchor distT="0" distB="0" distL="114300" distR="114300" simplePos="0" relativeHeight="251676672" behindDoc="0" locked="0" layoutInCell="1" allowOverlap="1" wp14:anchorId="4F612D0A" wp14:editId="679A43C2">
            <wp:simplePos x="0" y="0"/>
            <wp:positionH relativeFrom="margin">
              <wp:align>center</wp:align>
            </wp:positionH>
            <wp:positionV relativeFrom="margin">
              <wp:posOffset>505460</wp:posOffset>
            </wp:positionV>
            <wp:extent cx="4972050" cy="1930400"/>
            <wp:effectExtent l="19050" t="19050" r="19050" b="1270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2050" cy="19305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2204E">
        <w:rPr>
          <w:color w:val="943634" w:themeColor="accent2" w:themeShade="BF"/>
          <w:sz w:val="36"/>
          <w:szCs w:val="36"/>
        </w:rPr>
        <w:t>P</w:t>
      </w:r>
      <w:r w:rsidR="00AD7148" w:rsidRPr="0062204E">
        <w:rPr>
          <w:color w:val="943634" w:themeColor="accent2" w:themeShade="BF"/>
          <w:sz w:val="36"/>
          <w:szCs w:val="36"/>
        </w:rPr>
        <w:t>roba</w:t>
      </w:r>
      <w:r w:rsidRPr="0062204E">
        <w:rPr>
          <w:color w:val="943634" w:themeColor="accent2" w:themeShade="BF"/>
          <w:sz w:val="36"/>
          <w:szCs w:val="36"/>
        </w:rPr>
        <w:t xml:space="preserve"> </w:t>
      </w:r>
      <w:r w:rsidR="00872AB7" w:rsidRPr="0062204E">
        <w:rPr>
          <w:color w:val="943634" w:themeColor="accent2" w:themeShade="BF"/>
          <w:sz w:val="36"/>
          <w:szCs w:val="36"/>
        </w:rPr>
        <w:t xml:space="preserve">SQLi i </w:t>
      </w:r>
      <w:r w:rsidRPr="0062204E">
        <w:rPr>
          <w:color w:val="943634" w:themeColor="accent2" w:themeShade="BF"/>
          <w:sz w:val="36"/>
          <w:szCs w:val="36"/>
        </w:rPr>
        <w:t>XSS na</w:t>
      </w:r>
      <w:r w:rsidR="00AD7148" w:rsidRPr="0062204E">
        <w:rPr>
          <w:color w:val="943634" w:themeColor="accent2" w:themeShade="BF"/>
          <w:sz w:val="36"/>
          <w:szCs w:val="36"/>
        </w:rPr>
        <w:t xml:space="preserve">pada </w:t>
      </w:r>
      <w:r w:rsidRPr="0062204E">
        <w:rPr>
          <w:color w:val="943634" w:themeColor="accent2" w:themeShade="BF"/>
          <w:sz w:val="36"/>
          <w:szCs w:val="36"/>
        </w:rPr>
        <w:t>nakon zaštite</w:t>
      </w:r>
      <w:r w:rsidR="006838EE" w:rsidRPr="0062204E">
        <w:rPr>
          <w:color w:val="943634" w:themeColor="accent2" w:themeShade="BF"/>
          <w:sz w:val="36"/>
          <w:szCs w:val="36"/>
        </w:rPr>
        <w:t>, primer za 3.2</w:t>
      </w:r>
      <w:bookmarkEnd w:id="9"/>
    </w:p>
    <w:p w14:paraId="4A718995" w14:textId="007C7C53" w:rsidR="00D86EAA" w:rsidRDefault="00F72FE6" w:rsidP="00D86EAA">
      <w:pPr>
        <w:pStyle w:val="Osnovnitekst"/>
        <w:jc w:val="center"/>
        <w:rPr>
          <w:color w:val="0070C0"/>
        </w:rPr>
      </w:pPr>
      <w:r>
        <w:rPr>
          <w:noProof/>
          <w:color w:val="0070C0"/>
          <w:lang w:val="sr-Latn-RS"/>
        </w:rPr>
        <w:drawing>
          <wp:anchor distT="0" distB="0" distL="114300" distR="114300" simplePos="0" relativeHeight="251692032" behindDoc="0" locked="0" layoutInCell="1" allowOverlap="1" wp14:anchorId="1CC1A988" wp14:editId="709A0AEA">
            <wp:simplePos x="0" y="0"/>
            <wp:positionH relativeFrom="margin">
              <wp:align>center</wp:align>
            </wp:positionH>
            <wp:positionV relativeFrom="margin">
              <wp:posOffset>2940050</wp:posOffset>
            </wp:positionV>
            <wp:extent cx="5372100" cy="1074420"/>
            <wp:effectExtent l="19050" t="19050" r="19050"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372100" cy="1074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6EAA" w:rsidRPr="00E35756">
        <w:rPr>
          <w:color w:val="0070C0"/>
        </w:rPr>
        <w:t xml:space="preserve">Korak </w:t>
      </w:r>
      <w:r w:rsidR="00D11BDC">
        <w:rPr>
          <w:color w:val="0070C0"/>
        </w:rPr>
        <w:t>7</w:t>
      </w:r>
      <w:r w:rsidR="00D86EAA" w:rsidRPr="00E35756">
        <w:rPr>
          <w:color w:val="0070C0"/>
        </w:rPr>
        <w:t xml:space="preserve">.1 – </w:t>
      </w:r>
      <w:r w:rsidR="00872AB7">
        <w:rPr>
          <w:color w:val="0070C0"/>
        </w:rPr>
        <w:t xml:space="preserve">Zlonamerna skripta za alert sesijskog kolačića </w:t>
      </w:r>
      <w:r w:rsidR="00F90E21">
        <w:rPr>
          <w:color w:val="0070C0"/>
        </w:rPr>
        <w:t>je uneta u polje za pretragu</w:t>
      </w:r>
      <w:r w:rsidR="00176C8A">
        <w:rPr>
          <w:color w:val="0070C0"/>
        </w:rPr>
        <w:t xml:space="preserve"> korisnika</w:t>
      </w:r>
      <w:r w:rsidR="00F90E21">
        <w:rPr>
          <w:color w:val="0070C0"/>
        </w:rPr>
        <w:t>.</w:t>
      </w:r>
    </w:p>
    <w:p w14:paraId="30E4CCB1" w14:textId="42BA33AD" w:rsidR="00F90E21" w:rsidRDefault="00F90E21" w:rsidP="00D86EAA">
      <w:pPr>
        <w:pStyle w:val="Osnovnitekst"/>
        <w:jc w:val="center"/>
        <w:rPr>
          <w:color w:val="0070C0"/>
        </w:rPr>
      </w:pPr>
      <w:r w:rsidRPr="00E35756">
        <w:rPr>
          <w:color w:val="0070C0"/>
        </w:rPr>
        <w:t xml:space="preserve">Korak </w:t>
      </w:r>
      <w:r>
        <w:rPr>
          <w:color w:val="0070C0"/>
        </w:rPr>
        <w:t>7</w:t>
      </w:r>
      <w:r w:rsidRPr="00E35756">
        <w:rPr>
          <w:color w:val="0070C0"/>
        </w:rPr>
        <w:t>.</w:t>
      </w:r>
      <w:r>
        <w:rPr>
          <w:color w:val="0070C0"/>
        </w:rPr>
        <w:t>2</w:t>
      </w:r>
      <w:r w:rsidRPr="00E35756">
        <w:rPr>
          <w:color w:val="0070C0"/>
        </w:rPr>
        <w:t xml:space="preserve"> – </w:t>
      </w:r>
      <w:r>
        <w:rPr>
          <w:color w:val="0070C0"/>
        </w:rPr>
        <w:t>Zlonamerna skripta za alert sesijskog kolačića nema efekta nakon zaštite.</w:t>
      </w:r>
      <w:r w:rsidR="00D14EA0">
        <w:rPr>
          <w:color w:val="0070C0"/>
        </w:rPr>
        <w:t xml:space="preserve"> XSS napad </w:t>
      </w:r>
      <w:r w:rsidR="00D603BB">
        <w:rPr>
          <w:color w:val="0070C0"/>
        </w:rPr>
        <w:t xml:space="preserve">na pretragu korisnika </w:t>
      </w:r>
      <w:r w:rsidR="00D14EA0">
        <w:rPr>
          <w:color w:val="0070C0"/>
        </w:rPr>
        <w:t>nije uspeo!</w:t>
      </w:r>
    </w:p>
    <w:p w14:paraId="2BB8FA6C" w14:textId="77777777" w:rsidR="00D8766B" w:rsidRDefault="00D8766B" w:rsidP="00D86EAA">
      <w:pPr>
        <w:pStyle w:val="Osnovnitekst"/>
        <w:jc w:val="center"/>
        <w:rPr>
          <w:color w:val="0070C0"/>
          <w:lang w:val="sr-Latn-RS"/>
        </w:rPr>
      </w:pPr>
    </w:p>
    <w:p w14:paraId="0C01D837" w14:textId="05EA16E1" w:rsidR="00D8766B" w:rsidRDefault="00D8766B" w:rsidP="00D8766B">
      <w:pPr>
        <w:pStyle w:val="Osnovnitekst"/>
        <w:jc w:val="center"/>
        <w:rPr>
          <w:color w:val="0070C0"/>
          <w:lang w:val="sr-Latn-RS"/>
        </w:rPr>
      </w:pPr>
      <w:r>
        <w:rPr>
          <w:noProof/>
          <w:color w:val="0070C0"/>
          <w:lang w:val="sr-Latn-RS"/>
        </w:rPr>
        <w:drawing>
          <wp:anchor distT="0" distB="0" distL="114300" distR="114300" simplePos="0" relativeHeight="251693056" behindDoc="0" locked="0" layoutInCell="1" allowOverlap="1" wp14:anchorId="55A5202A" wp14:editId="3584BA74">
            <wp:simplePos x="0" y="0"/>
            <wp:positionH relativeFrom="margin">
              <wp:align>center</wp:align>
            </wp:positionH>
            <wp:positionV relativeFrom="margin">
              <wp:posOffset>4818380</wp:posOffset>
            </wp:positionV>
            <wp:extent cx="5387340" cy="3214629"/>
            <wp:effectExtent l="19050" t="19050" r="22860" b="241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7340" cy="3214629"/>
                    </a:xfrm>
                    <a:prstGeom prst="rect">
                      <a:avLst/>
                    </a:prstGeom>
                    <a:ln>
                      <a:solidFill>
                        <a:schemeClr val="tx1"/>
                      </a:solidFill>
                    </a:ln>
                  </pic:spPr>
                </pic:pic>
              </a:graphicData>
            </a:graphic>
          </wp:anchor>
        </w:drawing>
      </w:r>
      <w:r>
        <w:rPr>
          <w:color w:val="0070C0"/>
          <w:lang w:val="sr-Latn-RS"/>
        </w:rPr>
        <w:t>Korak 7.3 – Zlonamerna skripta za alert sesijskog kolačića pri komentarisanju filma je uneta, ali neće imati efekta nakon dodate zaštite.</w:t>
      </w:r>
    </w:p>
    <w:p w14:paraId="5B5C73BC" w14:textId="4A22B0DB" w:rsidR="00D8766B" w:rsidRDefault="00D8766B" w:rsidP="00D8766B">
      <w:pPr>
        <w:pStyle w:val="Osnovnitekst"/>
        <w:jc w:val="center"/>
        <w:rPr>
          <w:color w:val="0070C0"/>
          <w:lang w:val="sr-Latn-RS"/>
        </w:rPr>
      </w:pPr>
    </w:p>
    <w:p w14:paraId="2FE79BC6" w14:textId="24AA859C" w:rsidR="00D8766B" w:rsidRDefault="00D8766B" w:rsidP="00D8766B">
      <w:pPr>
        <w:pStyle w:val="Osnovnitekst"/>
        <w:jc w:val="center"/>
        <w:rPr>
          <w:color w:val="0070C0"/>
          <w:lang w:val="sr-Latn-RS"/>
        </w:rPr>
      </w:pPr>
    </w:p>
    <w:p w14:paraId="33BA6D17" w14:textId="77777777" w:rsidR="00D8766B" w:rsidRDefault="00D8766B" w:rsidP="00D8766B">
      <w:pPr>
        <w:pStyle w:val="Osnovnitekst"/>
        <w:jc w:val="center"/>
        <w:rPr>
          <w:color w:val="0070C0"/>
          <w:lang w:val="sr-Latn-RS"/>
        </w:rPr>
      </w:pPr>
    </w:p>
    <w:p w14:paraId="6A9429B3" w14:textId="77777777" w:rsidR="00D8766B" w:rsidRDefault="00D8766B" w:rsidP="00D8766B">
      <w:pPr>
        <w:pStyle w:val="Osnovnitekst"/>
        <w:jc w:val="center"/>
        <w:rPr>
          <w:color w:val="0070C0"/>
          <w:lang w:val="sr-Latn-RS"/>
        </w:rPr>
      </w:pPr>
    </w:p>
    <w:p w14:paraId="0916C582" w14:textId="77777777" w:rsidR="00D8766B" w:rsidRDefault="00D8766B" w:rsidP="00D8766B">
      <w:pPr>
        <w:pStyle w:val="Osnovnitekst"/>
        <w:jc w:val="center"/>
        <w:rPr>
          <w:color w:val="0070C0"/>
          <w:lang w:val="sr-Latn-RS"/>
        </w:rPr>
      </w:pPr>
    </w:p>
    <w:p w14:paraId="27ED45DC" w14:textId="77777777" w:rsidR="00D8766B" w:rsidRDefault="00D8766B" w:rsidP="00D8766B">
      <w:pPr>
        <w:pStyle w:val="Osnovnitekst"/>
        <w:jc w:val="center"/>
        <w:rPr>
          <w:color w:val="0070C0"/>
          <w:lang w:val="sr-Latn-RS"/>
        </w:rPr>
      </w:pPr>
    </w:p>
    <w:p w14:paraId="46A6F4CF" w14:textId="77777777" w:rsidR="00D8766B" w:rsidRDefault="00D8766B" w:rsidP="00D8766B">
      <w:pPr>
        <w:pStyle w:val="Osnovnitekst"/>
        <w:jc w:val="center"/>
        <w:rPr>
          <w:color w:val="0070C0"/>
          <w:lang w:val="sr-Latn-RS"/>
        </w:rPr>
      </w:pPr>
    </w:p>
    <w:p w14:paraId="419487DC" w14:textId="77777777" w:rsidR="00D8766B" w:rsidRDefault="00D8766B" w:rsidP="00D8766B">
      <w:pPr>
        <w:pStyle w:val="Osnovnitekst"/>
        <w:jc w:val="center"/>
        <w:rPr>
          <w:color w:val="0070C0"/>
          <w:lang w:val="sr-Latn-RS"/>
        </w:rPr>
      </w:pPr>
    </w:p>
    <w:p w14:paraId="27432953" w14:textId="77777777" w:rsidR="00D8766B" w:rsidRDefault="00D8766B" w:rsidP="00D8766B">
      <w:pPr>
        <w:pStyle w:val="Osnovnitekst"/>
        <w:jc w:val="center"/>
        <w:rPr>
          <w:color w:val="0070C0"/>
          <w:lang w:val="sr-Latn-RS"/>
        </w:rPr>
      </w:pPr>
    </w:p>
    <w:p w14:paraId="2EA6D818" w14:textId="77777777" w:rsidR="00D8766B" w:rsidRDefault="00D8766B" w:rsidP="00D8766B">
      <w:pPr>
        <w:pStyle w:val="Osnovnitekst"/>
        <w:jc w:val="center"/>
        <w:rPr>
          <w:color w:val="0070C0"/>
          <w:lang w:val="sr-Latn-RS"/>
        </w:rPr>
      </w:pPr>
    </w:p>
    <w:p w14:paraId="534C31FD" w14:textId="77777777" w:rsidR="00D8766B" w:rsidRDefault="00D8766B" w:rsidP="00D8766B">
      <w:pPr>
        <w:pStyle w:val="Osnovnitekst"/>
        <w:jc w:val="center"/>
        <w:rPr>
          <w:color w:val="0070C0"/>
          <w:lang w:val="sr-Latn-RS"/>
        </w:rPr>
      </w:pPr>
    </w:p>
    <w:p w14:paraId="606AEAE5" w14:textId="2070BBF6" w:rsidR="00D8766B" w:rsidRDefault="00D8766B" w:rsidP="00023EAB">
      <w:pPr>
        <w:pStyle w:val="Osnovnitekst"/>
        <w:ind w:firstLine="0"/>
        <w:rPr>
          <w:color w:val="0070C0"/>
          <w:lang w:val="sr-Latn-RS"/>
        </w:rPr>
      </w:pPr>
    </w:p>
    <w:p w14:paraId="585D5A4C" w14:textId="199897BB" w:rsidR="00D8766B" w:rsidRDefault="002B5DD5" w:rsidP="002B5DD5">
      <w:pPr>
        <w:pStyle w:val="Osnovnitekst"/>
        <w:jc w:val="center"/>
        <w:rPr>
          <w:color w:val="0070C0"/>
          <w:lang w:val="sr-Latn-RS"/>
        </w:rPr>
      </w:pPr>
      <w:r>
        <w:rPr>
          <w:noProof/>
          <w:color w:val="0070C0"/>
          <w:lang w:val="sr-Latn-RS"/>
        </w:rPr>
        <w:drawing>
          <wp:anchor distT="0" distB="0" distL="114300" distR="114300" simplePos="0" relativeHeight="251695104" behindDoc="0" locked="0" layoutInCell="1" allowOverlap="1" wp14:anchorId="1B3AA022" wp14:editId="73F0A6C1">
            <wp:simplePos x="0" y="0"/>
            <wp:positionH relativeFrom="margin">
              <wp:posOffset>91440</wp:posOffset>
            </wp:positionH>
            <wp:positionV relativeFrom="margin">
              <wp:posOffset>3423920</wp:posOffset>
            </wp:positionV>
            <wp:extent cx="6107430" cy="1347470"/>
            <wp:effectExtent l="19050" t="19050" r="26670" b="241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6107430" cy="1347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766B">
        <w:rPr>
          <w:noProof/>
          <w:color w:val="0070C0"/>
          <w:lang w:val="sr-Latn-RS"/>
        </w:rPr>
        <w:drawing>
          <wp:anchor distT="0" distB="0" distL="114300" distR="114300" simplePos="0" relativeHeight="251694080" behindDoc="0" locked="0" layoutInCell="1" allowOverlap="1" wp14:anchorId="39A9A3BB" wp14:editId="36B2D8ED">
            <wp:simplePos x="1737360" y="899160"/>
            <wp:positionH relativeFrom="margin">
              <wp:align>center</wp:align>
            </wp:positionH>
            <wp:positionV relativeFrom="margin">
              <wp:align>top</wp:align>
            </wp:positionV>
            <wp:extent cx="4518660" cy="2809746"/>
            <wp:effectExtent l="19050" t="19050" r="15240"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8660" cy="2809746"/>
                    </a:xfrm>
                    <a:prstGeom prst="rect">
                      <a:avLst/>
                    </a:prstGeom>
                    <a:ln>
                      <a:solidFill>
                        <a:schemeClr val="tx1"/>
                      </a:solidFill>
                    </a:ln>
                  </pic:spPr>
                </pic:pic>
              </a:graphicData>
            </a:graphic>
          </wp:anchor>
        </w:drawing>
      </w:r>
      <w:r w:rsidR="00D8766B">
        <w:rPr>
          <w:color w:val="0070C0"/>
          <w:lang w:val="sr-Latn-RS"/>
        </w:rPr>
        <w:t>Korak 7.4 – Zlonamerna skripta se tumači kao običan komentar. XSS napad na komentarisanje filma ne uspeva nakon dodate zaštite!</w:t>
      </w:r>
    </w:p>
    <w:p w14:paraId="6519D971" w14:textId="620C35A5" w:rsidR="00D8766B" w:rsidRDefault="00D8766B" w:rsidP="00023EAB">
      <w:pPr>
        <w:pStyle w:val="Osnovnitekst"/>
        <w:jc w:val="center"/>
        <w:rPr>
          <w:color w:val="0070C0"/>
          <w:lang w:val="sr-Latn-RS"/>
        </w:rPr>
      </w:pPr>
      <w:r>
        <w:rPr>
          <w:color w:val="0070C0"/>
          <w:lang w:val="sr-Latn-RS"/>
        </w:rPr>
        <w:t>Korak 7.5 – Zlonamerna skripta za SQL Injection napad je uneta u polje za komentarisanje filma, međutim neće se desiti ništa.</w:t>
      </w:r>
    </w:p>
    <w:p w14:paraId="6D9052D9" w14:textId="0972EFE8" w:rsidR="002B5DD5" w:rsidRPr="00023EAB" w:rsidRDefault="0042073F" w:rsidP="00023EAB">
      <w:pPr>
        <w:pStyle w:val="Osnovnitekst"/>
        <w:jc w:val="center"/>
        <w:rPr>
          <w:color w:val="0070C0"/>
          <w:lang w:val="sr-Latn-RS"/>
        </w:rPr>
      </w:pPr>
      <w:r>
        <w:rPr>
          <w:noProof/>
          <w:color w:val="0070C0"/>
          <w:lang w:val="en-US"/>
        </w:rPr>
        <w:drawing>
          <wp:anchor distT="0" distB="0" distL="114300" distR="114300" simplePos="0" relativeHeight="251696128" behindDoc="0" locked="0" layoutInCell="1" allowOverlap="1" wp14:anchorId="4E28BC0A" wp14:editId="6C4D613F">
            <wp:simplePos x="0" y="0"/>
            <wp:positionH relativeFrom="margin">
              <wp:posOffset>91440</wp:posOffset>
            </wp:positionH>
            <wp:positionV relativeFrom="margin">
              <wp:posOffset>5580380</wp:posOffset>
            </wp:positionV>
            <wp:extent cx="6130290" cy="1629410"/>
            <wp:effectExtent l="19050" t="19050" r="22860" b="279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6130290" cy="1629410"/>
                    </a:xfrm>
                    <a:prstGeom prst="rect">
                      <a:avLst/>
                    </a:prstGeom>
                    <a:ln>
                      <a:solidFill>
                        <a:schemeClr val="tx1"/>
                      </a:solidFill>
                    </a:ln>
                  </pic:spPr>
                </pic:pic>
              </a:graphicData>
            </a:graphic>
            <wp14:sizeRelH relativeFrom="margin">
              <wp14:pctWidth>0</wp14:pctWidth>
            </wp14:sizeRelH>
          </wp:anchor>
        </w:drawing>
      </w:r>
    </w:p>
    <w:p w14:paraId="30AA9DA7" w14:textId="55B6423A" w:rsidR="00D8766B" w:rsidRPr="00D8766B" w:rsidRDefault="00B54362" w:rsidP="00D8766B">
      <w:pPr>
        <w:pStyle w:val="Osnovnitekst"/>
        <w:jc w:val="center"/>
        <w:rPr>
          <w:color w:val="0070C0"/>
          <w:lang w:val="sr-Latn-RS"/>
        </w:rPr>
      </w:pPr>
      <w:r>
        <w:rPr>
          <w:noProof/>
          <w:color w:val="0070C0"/>
          <w:lang w:val="en-US"/>
        </w:rPr>
        <w:t>Korak</w:t>
      </w:r>
      <w:r w:rsidR="00D8766B">
        <w:rPr>
          <w:color w:val="0070C0"/>
          <w:lang w:val="en-US"/>
        </w:rPr>
        <w:t xml:space="preserve"> 7.6 – Zlonamerna skripta iz koraka 7.5 se tumači kao običan komentar I ništa se neće desiti. SQL Injection napad nije uspeo!</w:t>
      </w:r>
    </w:p>
    <w:p w14:paraId="7B05400F" w14:textId="281B5310" w:rsidR="00094DCC" w:rsidRDefault="00094DCC" w:rsidP="00193FC1">
      <w:pPr>
        <w:pStyle w:val="Inivonaslova-Poglavlje"/>
        <w:jc w:val="center"/>
        <w:rPr>
          <w:color w:val="943634" w:themeColor="accent2" w:themeShade="BF"/>
        </w:rPr>
      </w:pPr>
      <w:bookmarkStart w:id="10" w:name="_Toc123315013"/>
      <w:r>
        <w:rPr>
          <w:noProof/>
        </w:rPr>
        <w:lastRenderedPageBreak/>
        <w:drawing>
          <wp:anchor distT="0" distB="0" distL="114300" distR="114300" simplePos="0" relativeHeight="251677696" behindDoc="0" locked="0" layoutInCell="1" allowOverlap="1" wp14:anchorId="26E63AB7" wp14:editId="7581764E">
            <wp:simplePos x="0" y="0"/>
            <wp:positionH relativeFrom="margin">
              <wp:align>center</wp:align>
            </wp:positionH>
            <wp:positionV relativeFrom="margin">
              <wp:posOffset>608330</wp:posOffset>
            </wp:positionV>
            <wp:extent cx="4853940" cy="4434205"/>
            <wp:effectExtent l="19050" t="19050" r="22860" b="2349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3">
                      <a:extLst>
                        <a:ext uri="{28A0092B-C50C-407E-A947-70E740481C1C}">
                          <a14:useLocalDpi xmlns:a14="http://schemas.microsoft.com/office/drawing/2010/main" val="0"/>
                        </a:ext>
                      </a:extLst>
                    </a:blip>
                    <a:stretch>
                      <a:fillRect/>
                    </a:stretch>
                  </pic:blipFill>
                  <pic:spPr>
                    <a:xfrm>
                      <a:off x="0" y="0"/>
                      <a:ext cx="4853940" cy="4434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943634" w:themeColor="accent2" w:themeShade="BF"/>
        </w:rPr>
        <w:t xml:space="preserve">CSRF </w:t>
      </w:r>
      <w:r w:rsidR="006838EE">
        <w:rPr>
          <w:color w:val="943634" w:themeColor="accent2" w:themeShade="BF"/>
        </w:rPr>
        <w:t>napad, primer za 4.1</w:t>
      </w:r>
      <w:bookmarkEnd w:id="10"/>
    </w:p>
    <w:p w14:paraId="41C84BC6" w14:textId="787CA55A" w:rsidR="00094DCC" w:rsidRPr="00E35756" w:rsidRDefault="00E22DD9" w:rsidP="00094DCC">
      <w:pPr>
        <w:pStyle w:val="Osnovnitekst"/>
        <w:jc w:val="center"/>
        <w:rPr>
          <w:color w:val="0070C0"/>
        </w:rPr>
      </w:pPr>
      <w:r w:rsidRPr="00E35756">
        <w:rPr>
          <w:noProof/>
          <w:color w:val="0070C0"/>
        </w:rPr>
        <w:drawing>
          <wp:anchor distT="0" distB="0" distL="114300" distR="114300" simplePos="0" relativeHeight="251678720" behindDoc="0" locked="0" layoutInCell="1" allowOverlap="1" wp14:anchorId="36DBB623" wp14:editId="7A70BEBE">
            <wp:simplePos x="0" y="0"/>
            <wp:positionH relativeFrom="margin">
              <wp:align>center</wp:align>
            </wp:positionH>
            <wp:positionV relativeFrom="margin">
              <wp:posOffset>5629910</wp:posOffset>
            </wp:positionV>
            <wp:extent cx="5509260" cy="2552700"/>
            <wp:effectExtent l="19050" t="19050" r="15240" b="190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4">
                      <a:extLst>
                        <a:ext uri="{28A0092B-C50C-407E-A947-70E740481C1C}">
                          <a14:useLocalDpi xmlns:a14="http://schemas.microsoft.com/office/drawing/2010/main" val="0"/>
                        </a:ext>
                      </a:extLst>
                    </a:blip>
                    <a:stretch>
                      <a:fillRect/>
                    </a:stretch>
                  </pic:blipFill>
                  <pic:spPr>
                    <a:xfrm>
                      <a:off x="0" y="0"/>
                      <a:ext cx="5509260" cy="2552700"/>
                    </a:xfrm>
                    <a:prstGeom prst="rect">
                      <a:avLst/>
                    </a:prstGeom>
                    <a:ln>
                      <a:solidFill>
                        <a:schemeClr val="tx1"/>
                      </a:solidFill>
                    </a:ln>
                  </pic:spPr>
                </pic:pic>
              </a:graphicData>
            </a:graphic>
          </wp:anchor>
        </w:drawing>
      </w:r>
      <w:r w:rsidR="00094DCC" w:rsidRPr="00E35756">
        <w:rPr>
          <w:color w:val="0070C0"/>
        </w:rPr>
        <w:t xml:space="preserve">Korak </w:t>
      </w:r>
      <w:r w:rsidR="00D11BDC">
        <w:rPr>
          <w:color w:val="0070C0"/>
        </w:rPr>
        <w:t>8</w:t>
      </w:r>
      <w:r w:rsidR="00094DCC" w:rsidRPr="00E35756">
        <w:rPr>
          <w:color w:val="0070C0"/>
        </w:rPr>
        <w:t>.1 – Maliciozna skripta koja se ubacuje u index.html stranicu unutar csrf-exploit aplikacije</w:t>
      </w:r>
      <w:r w:rsidR="00FE24F5" w:rsidRPr="00E35756">
        <w:rPr>
          <w:color w:val="0070C0"/>
        </w:rPr>
        <w:t>.</w:t>
      </w:r>
      <w:r w:rsidR="0084791F">
        <w:rPr>
          <w:color w:val="0070C0"/>
        </w:rPr>
        <w:t xml:space="preserve"> Treba se pozicionirati unutar csrf-exploit foldera i pokrenuti ga u terminalu komandom npm-start.</w:t>
      </w:r>
    </w:p>
    <w:p w14:paraId="6896C0A6" w14:textId="01783DF1" w:rsidR="00E22DD9" w:rsidRPr="00D44317" w:rsidRDefault="00E22DD9" w:rsidP="00094DCC">
      <w:pPr>
        <w:pStyle w:val="Osnovnitekst"/>
        <w:jc w:val="center"/>
        <w:rPr>
          <w:color w:val="0070C0"/>
        </w:rPr>
      </w:pPr>
      <w:r w:rsidRPr="00D44317">
        <w:rPr>
          <w:color w:val="0070C0"/>
        </w:rPr>
        <w:t xml:space="preserve">Korak </w:t>
      </w:r>
      <w:r w:rsidR="00D11BDC">
        <w:rPr>
          <w:color w:val="0070C0"/>
        </w:rPr>
        <w:t>8</w:t>
      </w:r>
      <w:r w:rsidRPr="00D44317">
        <w:rPr>
          <w:color w:val="0070C0"/>
        </w:rPr>
        <w:t>.2 – Pregled korisnika pre napada. Prvi korisnik se zove bruce wayne pre napada, i on će nam poslužiti za napad. Njegov ID je 1.</w:t>
      </w:r>
    </w:p>
    <w:p w14:paraId="4D0698B5" w14:textId="111D2AC7" w:rsidR="006D5914" w:rsidRDefault="006D5914" w:rsidP="00094DCC">
      <w:pPr>
        <w:pStyle w:val="Osnovnitekst"/>
        <w:jc w:val="center"/>
      </w:pPr>
    </w:p>
    <w:p w14:paraId="5795C12E" w14:textId="3E6DB820" w:rsidR="00716929" w:rsidRPr="00E35756" w:rsidRDefault="00716929" w:rsidP="00716929">
      <w:pPr>
        <w:pStyle w:val="Osnovnitekst"/>
        <w:jc w:val="center"/>
        <w:rPr>
          <w:color w:val="0070C0"/>
        </w:rPr>
      </w:pPr>
      <w:r w:rsidRPr="00E35756">
        <w:rPr>
          <w:noProof/>
          <w:color w:val="0070C0"/>
        </w:rPr>
        <w:lastRenderedPageBreak/>
        <w:drawing>
          <wp:anchor distT="0" distB="0" distL="114300" distR="114300" simplePos="0" relativeHeight="251680768" behindDoc="0" locked="0" layoutInCell="1" allowOverlap="1" wp14:anchorId="5B6E6641" wp14:editId="694AEA05">
            <wp:simplePos x="0" y="0"/>
            <wp:positionH relativeFrom="margin">
              <wp:posOffset>246380</wp:posOffset>
            </wp:positionH>
            <wp:positionV relativeFrom="margin">
              <wp:posOffset>2791460</wp:posOffset>
            </wp:positionV>
            <wp:extent cx="5654040" cy="1512570"/>
            <wp:effectExtent l="19050" t="19050" r="22860" b="1143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4040" cy="1512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D5914" w:rsidRPr="00E35756">
        <w:rPr>
          <w:noProof/>
          <w:color w:val="0070C0"/>
        </w:rPr>
        <w:drawing>
          <wp:anchor distT="0" distB="0" distL="114300" distR="114300" simplePos="0" relativeHeight="251679744" behindDoc="0" locked="0" layoutInCell="1" allowOverlap="1" wp14:anchorId="3BF16537" wp14:editId="42915531">
            <wp:simplePos x="0" y="0"/>
            <wp:positionH relativeFrom="margin">
              <wp:posOffset>262890</wp:posOffset>
            </wp:positionH>
            <wp:positionV relativeFrom="margin">
              <wp:posOffset>91440</wp:posOffset>
            </wp:positionV>
            <wp:extent cx="5600700" cy="1901825"/>
            <wp:effectExtent l="19050" t="19050" r="19050" b="222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00700" cy="1901825"/>
                    </a:xfrm>
                    <a:prstGeom prst="rect">
                      <a:avLst/>
                    </a:prstGeom>
                    <a:ln>
                      <a:solidFill>
                        <a:schemeClr val="tx1"/>
                      </a:solidFill>
                    </a:ln>
                  </pic:spPr>
                </pic:pic>
              </a:graphicData>
            </a:graphic>
            <wp14:sizeRelV relativeFrom="margin">
              <wp14:pctHeight>0</wp14:pctHeight>
            </wp14:sizeRelV>
          </wp:anchor>
        </w:drawing>
      </w:r>
      <w:r w:rsidR="006D5914" w:rsidRPr="00E35756">
        <w:rPr>
          <w:color w:val="0070C0"/>
        </w:rPr>
        <w:t xml:space="preserve">Korak </w:t>
      </w:r>
      <w:r w:rsidR="00D11BDC">
        <w:rPr>
          <w:color w:val="0070C0"/>
        </w:rPr>
        <w:t>8</w:t>
      </w:r>
      <w:r w:rsidR="006D5914" w:rsidRPr="00E35756">
        <w:rPr>
          <w:color w:val="0070C0"/>
        </w:rPr>
        <w:t xml:space="preserve">.3 – Pre implementacije zaštite, nakon klika na pehar, poslaće se zahtev na endpoint update-person pomoću koda koji je pokazan unutar funkcije exploit() iz koraka </w:t>
      </w:r>
      <w:r w:rsidR="00D11BDC">
        <w:rPr>
          <w:color w:val="0070C0"/>
        </w:rPr>
        <w:t>8</w:t>
      </w:r>
      <w:r w:rsidR="006D5914" w:rsidRPr="00E35756">
        <w:rPr>
          <w:color w:val="0070C0"/>
        </w:rPr>
        <w:t>.1, nakon čega u mrežnom tabu vidimo poruku sa statusnim kodom 302 koja je bila upućena upravo na pomenuti endpoint kao POST metoda.</w:t>
      </w:r>
    </w:p>
    <w:p w14:paraId="2DC40C38" w14:textId="5BF7906B" w:rsidR="00716929" w:rsidRPr="00E35756" w:rsidRDefault="002C50ED" w:rsidP="00716929">
      <w:pPr>
        <w:pStyle w:val="Osnovnitekst"/>
        <w:jc w:val="center"/>
        <w:rPr>
          <w:color w:val="0070C0"/>
        </w:rPr>
      </w:pPr>
      <w:r w:rsidRPr="00E35756">
        <w:rPr>
          <w:noProof/>
          <w:color w:val="0070C0"/>
        </w:rPr>
        <w:drawing>
          <wp:anchor distT="0" distB="0" distL="114300" distR="114300" simplePos="0" relativeHeight="251681792" behindDoc="0" locked="0" layoutInCell="1" allowOverlap="1" wp14:anchorId="65AFD658" wp14:editId="05AADED6">
            <wp:simplePos x="0" y="0"/>
            <wp:positionH relativeFrom="margin">
              <wp:align>center</wp:align>
            </wp:positionH>
            <wp:positionV relativeFrom="margin">
              <wp:posOffset>4768215</wp:posOffset>
            </wp:positionV>
            <wp:extent cx="5684520" cy="1883410"/>
            <wp:effectExtent l="19050" t="19050" r="11430" b="2159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84520" cy="1883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16929" w:rsidRPr="00E35756">
        <w:rPr>
          <w:color w:val="0070C0"/>
        </w:rPr>
        <w:t xml:space="preserve">Korak </w:t>
      </w:r>
      <w:r w:rsidR="00D11BDC">
        <w:rPr>
          <w:color w:val="0070C0"/>
        </w:rPr>
        <w:t>8</w:t>
      </w:r>
      <w:r w:rsidR="00716929" w:rsidRPr="00E35756">
        <w:rPr>
          <w:color w:val="0070C0"/>
        </w:rPr>
        <w:t>.4 – U payload tabu network dela, vidimo da FormData formiran u metodi exploit() posmatra ove parametre.</w:t>
      </w:r>
    </w:p>
    <w:p w14:paraId="1E2D0E71" w14:textId="2B49661D" w:rsidR="00716929" w:rsidRPr="00E35756" w:rsidRDefault="002C50ED" w:rsidP="00716929">
      <w:pPr>
        <w:pStyle w:val="Osnovnitekst"/>
        <w:jc w:val="center"/>
        <w:rPr>
          <w:color w:val="0070C0"/>
          <w:lang w:val="en-US"/>
        </w:rPr>
      </w:pPr>
      <w:r w:rsidRPr="00E35756">
        <w:rPr>
          <w:noProof/>
          <w:color w:val="0070C0"/>
          <w:lang w:val="sr-Latn-RS"/>
        </w:rPr>
        <w:drawing>
          <wp:anchor distT="0" distB="0" distL="114300" distR="114300" simplePos="0" relativeHeight="251682816" behindDoc="0" locked="0" layoutInCell="1" allowOverlap="1" wp14:anchorId="4C6BF79D" wp14:editId="588E6D12">
            <wp:simplePos x="0" y="0"/>
            <wp:positionH relativeFrom="margin">
              <wp:align>center</wp:align>
            </wp:positionH>
            <wp:positionV relativeFrom="margin">
              <wp:posOffset>6971030</wp:posOffset>
            </wp:positionV>
            <wp:extent cx="5669280" cy="1478915"/>
            <wp:effectExtent l="19050" t="19050" r="26670" b="2603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69280" cy="1478915"/>
                    </a:xfrm>
                    <a:prstGeom prst="rect">
                      <a:avLst/>
                    </a:prstGeom>
                    <a:ln>
                      <a:solidFill>
                        <a:schemeClr val="tx1"/>
                      </a:solidFill>
                    </a:ln>
                  </pic:spPr>
                </pic:pic>
              </a:graphicData>
            </a:graphic>
            <wp14:sizeRelH relativeFrom="margin">
              <wp14:pctWidth>0</wp14:pctWidth>
            </wp14:sizeRelH>
          </wp:anchor>
        </w:drawing>
      </w:r>
      <w:r w:rsidR="00716929" w:rsidRPr="00E35756">
        <w:rPr>
          <w:color w:val="0070C0"/>
        </w:rPr>
        <w:t xml:space="preserve">Korak </w:t>
      </w:r>
      <w:r w:rsidR="00D11BDC">
        <w:rPr>
          <w:color w:val="0070C0"/>
        </w:rPr>
        <w:t>8</w:t>
      </w:r>
      <w:r w:rsidR="00716929" w:rsidRPr="00E35756">
        <w:rPr>
          <w:color w:val="0070C0"/>
        </w:rPr>
        <w:t xml:space="preserve">.5. – Nakon ovoga, šalje se GET metoda na endpoint persons, za ID </w:t>
      </w:r>
      <w:r w:rsidR="00716929" w:rsidRPr="00E35756">
        <w:rPr>
          <w:color w:val="0070C0"/>
          <w:lang w:val="en-US"/>
        </w:rPr>
        <w:t>= 1</w:t>
      </w:r>
      <w:r w:rsidR="00FE24F5" w:rsidRPr="00E35756">
        <w:rPr>
          <w:color w:val="0070C0"/>
          <w:lang w:val="en-US"/>
        </w:rPr>
        <w:t>.</w:t>
      </w:r>
    </w:p>
    <w:p w14:paraId="5B77E904" w14:textId="44B5748C" w:rsidR="002C50ED" w:rsidRPr="00E35756" w:rsidRDefault="002C50ED" w:rsidP="00716929">
      <w:pPr>
        <w:pStyle w:val="Osnovnitekst"/>
        <w:jc w:val="center"/>
        <w:rPr>
          <w:color w:val="0070C0"/>
          <w:lang w:val="sr-Latn-RS"/>
        </w:rPr>
      </w:pPr>
      <w:r w:rsidRPr="00E35756">
        <w:rPr>
          <w:color w:val="0070C0"/>
          <w:lang w:val="sr-Latn-RS"/>
        </w:rPr>
        <w:t xml:space="preserve">Korak </w:t>
      </w:r>
      <w:r w:rsidR="00D11BDC">
        <w:rPr>
          <w:color w:val="0070C0"/>
          <w:lang w:val="sr-Latn-RS"/>
        </w:rPr>
        <w:t>8</w:t>
      </w:r>
      <w:r w:rsidRPr="00E35756">
        <w:rPr>
          <w:color w:val="0070C0"/>
          <w:lang w:val="sr-Latn-RS"/>
        </w:rPr>
        <w:t>.6 – U console tabu vidimo ispis formData koji potiče iz poslednje linije exploit() funkcije u index.html fajlu</w:t>
      </w:r>
      <w:r w:rsidR="00FE24F5" w:rsidRPr="00E35756">
        <w:rPr>
          <w:color w:val="0070C0"/>
          <w:lang w:val="sr-Latn-RS"/>
        </w:rPr>
        <w:t>.</w:t>
      </w:r>
    </w:p>
    <w:p w14:paraId="7DC6A040" w14:textId="5B00796E" w:rsidR="002C50ED" w:rsidRDefault="002C50ED" w:rsidP="00716929">
      <w:pPr>
        <w:pStyle w:val="Osnovnitekst"/>
        <w:jc w:val="center"/>
        <w:rPr>
          <w:color w:val="0070C0"/>
          <w:lang w:val="sr-Latn-RS"/>
        </w:rPr>
      </w:pPr>
      <w:r w:rsidRPr="00E35756">
        <w:rPr>
          <w:noProof/>
          <w:color w:val="0070C0"/>
          <w:lang w:val="sr-Latn-RS"/>
        </w:rPr>
        <w:lastRenderedPageBreak/>
        <w:drawing>
          <wp:anchor distT="0" distB="0" distL="114300" distR="114300" simplePos="0" relativeHeight="251683840" behindDoc="0" locked="0" layoutInCell="1" allowOverlap="1" wp14:anchorId="31618447" wp14:editId="3FA7CDFB">
            <wp:simplePos x="1150620" y="899160"/>
            <wp:positionH relativeFrom="margin">
              <wp:align>center</wp:align>
            </wp:positionH>
            <wp:positionV relativeFrom="margin">
              <wp:align>top</wp:align>
            </wp:positionV>
            <wp:extent cx="5844540" cy="2691130"/>
            <wp:effectExtent l="19050" t="19050" r="22860" b="1397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49">
                      <a:extLst>
                        <a:ext uri="{28A0092B-C50C-407E-A947-70E740481C1C}">
                          <a14:useLocalDpi xmlns:a14="http://schemas.microsoft.com/office/drawing/2010/main" val="0"/>
                        </a:ext>
                      </a:extLst>
                    </a:blip>
                    <a:srcRect r="2911"/>
                    <a:stretch/>
                  </pic:blipFill>
                  <pic:spPr bwMode="auto">
                    <a:xfrm>
                      <a:off x="0" y="0"/>
                      <a:ext cx="5844540" cy="269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E35756">
        <w:rPr>
          <w:color w:val="0070C0"/>
          <w:lang w:val="sr-Latn-RS"/>
        </w:rPr>
        <w:t xml:space="preserve">Korak </w:t>
      </w:r>
      <w:r w:rsidR="00D11BDC">
        <w:rPr>
          <w:color w:val="0070C0"/>
          <w:lang w:val="sr-Latn-RS"/>
        </w:rPr>
        <w:t>8</w:t>
      </w:r>
      <w:r w:rsidRPr="00E35756">
        <w:rPr>
          <w:color w:val="0070C0"/>
          <w:lang w:val="sr-Latn-RS"/>
        </w:rPr>
        <w:t>.7 – Vidimo da se naš korisnik sada zove Batman Dark Knight kao što je i zahtevano u postavci projektnog zadatka</w:t>
      </w:r>
      <w:r w:rsidR="00284DD4" w:rsidRPr="00E35756">
        <w:rPr>
          <w:color w:val="0070C0"/>
          <w:lang w:val="sr-Latn-RS"/>
        </w:rPr>
        <w:t>.</w:t>
      </w:r>
    </w:p>
    <w:p w14:paraId="432985D6" w14:textId="254A5380" w:rsidR="0090155A" w:rsidRDefault="0090155A" w:rsidP="0090155A">
      <w:pPr>
        <w:pStyle w:val="Inivonaslova-Poglavlje"/>
        <w:jc w:val="center"/>
        <w:rPr>
          <w:color w:val="943634" w:themeColor="accent2" w:themeShade="BF"/>
        </w:rPr>
      </w:pPr>
      <w:bookmarkStart w:id="11" w:name="_Toc123315014"/>
      <w:r>
        <w:rPr>
          <w:noProof/>
        </w:rPr>
        <w:lastRenderedPageBreak/>
        <w:drawing>
          <wp:anchor distT="0" distB="0" distL="114300" distR="114300" simplePos="0" relativeHeight="251685888" behindDoc="0" locked="0" layoutInCell="1" allowOverlap="1" wp14:anchorId="2B004A72" wp14:editId="487C7AFE">
            <wp:simplePos x="0" y="0"/>
            <wp:positionH relativeFrom="margin">
              <wp:align>right</wp:align>
            </wp:positionH>
            <wp:positionV relativeFrom="margin">
              <wp:posOffset>589915</wp:posOffset>
            </wp:positionV>
            <wp:extent cx="5897880" cy="2200910"/>
            <wp:effectExtent l="19050" t="19050" r="26670" b="2794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97880" cy="2200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943634" w:themeColor="accent2" w:themeShade="BF"/>
        </w:rPr>
        <w:t>Proba CSRF napada nakon zaštite</w:t>
      </w:r>
      <w:r w:rsidR="006838EE">
        <w:rPr>
          <w:color w:val="943634" w:themeColor="accent2" w:themeShade="BF"/>
        </w:rPr>
        <w:t>, primer za 4.2</w:t>
      </w:r>
      <w:bookmarkEnd w:id="11"/>
    </w:p>
    <w:p w14:paraId="5E35707E" w14:textId="6B8A45CA" w:rsidR="0090155A" w:rsidRPr="00E35756" w:rsidRDefault="0090155A" w:rsidP="00716929">
      <w:pPr>
        <w:pStyle w:val="Osnovnitekst"/>
        <w:jc w:val="center"/>
        <w:rPr>
          <w:color w:val="0070C0"/>
          <w:lang w:val="sr-Latn-RS"/>
        </w:rPr>
      </w:pPr>
      <w:r w:rsidRPr="00E35756">
        <w:rPr>
          <w:color w:val="0070C0"/>
          <w:lang w:val="sr-Latn-RS"/>
        </w:rPr>
        <w:t xml:space="preserve">Korak </w:t>
      </w:r>
      <w:r w:rsidR="006F211D">
        <w:rPr>
          <w:color w:val="0070C0"/>
          <w:lang w:val="sr-Latn-RS"/>
        </w:rPr>
        <w:t>9</w:t>
      </w:r>
      <w:r w:rsidRPr="00E35756">
        <w:rPr>
          <w:color w:val="0070C0"/>
          <w:lang w:val="sr-Latn-RS"/>
        </w:rPr>
        <w:t>.1 – Nakon klika na pehar, dobijamo poruku sa statusom 400 u mrežnom delu</w:t>
      </w:r>
      <w:r w:rsidR="00FE24F5" w:rsidRPr="00E35756">
        <w:rPr>
          <w:color w:val="0070C0"/>
          <w:lang w:val="sr-Latn-RS"/>
        </w:rPr>
        <w:t>.</w:t>
      </w:r>
    </w:p>
    <w:sectPr w:rsidR="0090155A" w:rsidRPr="00E35756" w:rsidSect="00DF18DD">
      <w:headerReference w:type="default" r:id="rId51"/>
      <w:footerReference w:type="default" r:id="rId52"/>
      <w:headerReference w:type="first" r:id="rId53"/>
      <w:footerReference w:type="first" r:id="rId54"/>
      <w:type w:val="continuous"/>
      <w:pgSz w:w="11906" w:h="16838" w:code="9"/>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16F7B" w14:textId="77777777" w:rsidR="00607353" w:rsidRDefault="00607353">
      <w:r>
        <w:separator/>
      </w:r>
    </w:p>
  </w:endnote>
  <w:endnote w:type="continuationSeparator" w:id="0">
    <w:p w14:paraId="3791F3F2" w14:textId="77777777" w:rsidR="00607353" w:rsidRDefault="0060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550E5"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002D1BDD"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BBA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58C35CCA"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603FA"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7D3468A"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D1594"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1CB13"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0684010"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ED72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31E5F" w14:textId="77777777" w:rsidR="00607353" w:rsidRDefault="00607353">
      <w:r>
        <w:separator/>
      </w:r>
    </w:p>
  </w:footnote>
  <w:footnote w:type="continuationSeparator" w:id="0">
    <w:p w14:paraId="4EAB324F" w14:textId="77777777" w:rsidR="00607353" w:rsidRDefault="0060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82D56"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CE1E5"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AB37B"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4E38C"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420"/>
    <w:multiLevelType w:val="hybridMultilevel"/>
    <w:tmpl w:val="7B7823BE"/>
    <w:lvl w:ilvl="0" w:tplc="15E8D17A">
      <w:start w:val="1"/>
      <w:numFmt w:val="lowerRoman"/>
      <w:lvlText w:val="(%1)"/>
      <w:lvlJc w:val="left"/>
      <w:pPr>
        <w:ind w:left="139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4361A9C"/>
    <w:multiLevelType w:val="hybridMultilevel"/>
    <w:tmpl w:val="FBF6A27E"/>
    <w:lvl w:ilvl="0" w:tplc="720CB4A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B3E4A098"/>
    <w:lvl w:ilvl="0">
      <w:start w:val="1"/>
      <w:numFmt w:val="decimal"/>
      <w:pStyle w:val="Inivonaslova-Poglavlje"/>
      <w:lvlText w:val="%1."/>
      <w:lvlJc w:val="left"/>
      <w:pPr>
        <w:tabs>
          <w:tab w:val="num" w:pos="432"/>
        </w:tabs>
        <w:ind w:left="432" w:hanging="432"/>
      </w:pPr>
      <w:rPr>
        <w:rFonts w:ascii="Times New Roman" w:hAnsi="Times New Roman" w:hint="default"/>
        <w:color w:val="943634" w:themeColor="accent2" w:themeShade="BF"/>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D4B0118"/>
    <w:multiLevelType w:val="hybridMultilevel"/>
    <w:tmpl w:val="23BC29A0"/>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8"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3287271"/>
    <w:multiLevelType w:val="hybridMultilevel"/>
    <w:tmpl w:val="43EAB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D0963F4"/>
    <w:multiLevelType w:val="hybridMultilevel"/>
    <w:tmpl w:val="981C0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286C93"/>
    <w:multiLevelType w:val="hybridMultilevel"/>
    <w:tmpl w:val="08D0874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6"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1"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3"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4" w15:restartNumberingAfterBreak="0">
    <w:nsid w:val="65C04CAD"/>
    <w:multiLevelType w:val="hybridMultilevel"/>
    <w:tmpl w:val="7B7823BE"/>
    <w:lvl w:ilvl="0" w:tplc="15E8D17A">
      <w:start w:val="1"/>
      <w:numFmt w:val="lowerRoman"/>
      <w:lvlText w:val="(%1)"/>
      <w:lvlJc w:val="left"/>
      <w:pPr>
        <w:ind w:left="139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7"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8"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9" w15:restartNumberingAfterBreak="0">
    <w:nsid w:val="76C11BCA"/>
    <w:multiLevelType w:val="hybridMultilevel"/>
    <w:tmpl w:val="B176A9C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699308158">
    <w:abstractNumId w:val="6"/>
  </w:num>
  <w:num w:numId="2" w16cid:durableId="268664627">
    <w:abstractNumId w:val="16"/>
  </w:num>
  <w:num w:numId="3" w16cid:durableId="958226423">
    <w:abstractNumId w:val="11"/>
  </w:num>
  <w:num w:numId="4" w16cid:durableId="1827673147">
    <w:abstractNumId w:val="12"/>
  </w:num>
  <w:num w:numId="5" w16cid:durableId="13308974">
    <w:abstractNumId w:val="17"/>
  </w:num>
  <w:num w:numId="6" w16cid:durableId="1396851770">
    <w:abstractNumId w:val="2"/>
  </w:num>
  <w:num w:numId="7" w16cid:durableId="720523403">
    <w:abstractNumId w:val="21"/>
  </w:num>
  <w:num w:numId="8" w16cid:durableId="407459753">
    <w:abstractNumId w:val="26"/>
  </w:num>
  <w:num w:numId="9" w16cid:durableId="1594707134">
    <w:abstractNumId w:val="20"/>
  </w:num>
  <w:num w:numId="10" w16cid:durableId="1960869193">
    <w:abstractNumId w:val="5"/>
  </w:num>
  <w:num w:numId="11" w16cid:durableId="527763090">
    <w:abstractNumId w:val="3"/>
  </w:num>
  <w:num w:numId="12" w16cid:durableId="657534609">
    <w:abstractNumId w:val="1"/>
  </w:num>
  <w:num w:numId="13" w16cid:durableId="2036684704">
    <w:abstractNumId w:val="8"/>
  </w:num>
  <w:num w:numId="14" w16cid:durableId="167254288">
    <w:abstractNumId w:val="10"/>
  </w:num>
  <w:num w:numId="15" w16cid:durableId="1156065443">
    <w:abstractNumId w:val="30"/>
  </w:num>
  <w:num w:numId="16" w16cid:durableId="576718423">
    <w:abstractNumId w:val="22"/>
  </w:num>
  <w:num w:numId="17" w16cid:durableId="159273745">
    <w:abstractNumId w:val="28"/>
  </w:num>
  <w:num w:numId="18" w16cid:durableId="2020966191">
    <w:abstractNumId w:val="23"/>
  </w:num>
  <w:num w:numId="19" w16cid:durableId="1491362465">
    <w:abstractNumId w:val="15"/>
  </w:num>
  <w:num w:numId="20" w16cid:durableId="1541934023">
    <w:abstractNumId w:val="27"/>
  </w:num>
  <w:num w:numId="21" w16cid:durableId="18605122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81767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02790047">
    <w:abstractNumId w:val="18"/>
  </w:num>
  <w:num w:numId="24" w16cid:durableId="48498276">
    <w:abstractNumId w:val="25"/>
  </w:num>
  <w:num w:numId="25" w16cid:durableId="957103377">
    <w:abstractNumId w:val="19"/>
  </w:num>
  <w:num w:numId="26" w16cid:durableId="1248079272">
    <w:abstractNumId w:val="9"/>
  </w:num>
  <w:num w:numId="27" w16cid:durableId="1209226152">
    <w:abstractNumId w:val="14"/>
  </w:num>
  <w:num w:numId="28" w16cid:durableId="1680815198">
    <w:abstractNumId w:val="13"/>
  </w:num>
  <w:num w:numId="29" w16cid:durableId="464810835">
    <w:abstractNumId w:val="24"/>
  </w:num>
  <w:num w:numId="30" w16cid:durableId="1300770451">
    <w:abstractNumId w:val="0"/>
  </w:num>
  <w:num w:numId="31" w16cid:durableId="1509295678">
    <w:abstractNumId w:val="4"/>
  </w:num>
  <w:num w:numId="32" w16cid:durableId="978417877">
    <w:abstractNumId w:val="7"/>
  </w:num>
  <w:num w:numId="33" w16cid:durableId="361301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64D"/>
    <w:rsid w:val="00001DEB"/>
    <w:rsid w:val="00004A1B"/>
    <w:rsid w:val="00017DBD"/>
    <w:rsid w:val="00020ADE"/>
    <w:rsid w:val="00021B5F"/>
    <w:rsid w:val="00021B62"/>
    <w:rsid w:val="00022379"/>
    <w:rsid w:val="00022E62"/>
    <w:rsid w:val="000232E2"/>
    <w:rsid w:val="00023EAB"/>
    <w:rsid w:val="000268F9"/>
    <w:rsid w:val="000326CC"/>
    <w:rsid w:val="000343DA"/>
    <w:rsid w:val="00036419"/>
    <w:rsid w:val="0004351F"/>
    <w:rsid w:val="00055E10"/>
    <w:rsid w:val="00063807"/>
    <w:rsid w:val="00066AB0"/>
    <w:rsid w:val="00066C16"/>
    <w:rsid w:val="00080C50"/>
    <w:rsid w:val="00083707"/>
    <w:rsid w:val="00084D3C"/>
    <w:rsid w:val="00086818"/>
    <w:rsid w:val="00094DCC"/>
    <w:rsid w:val="000A4311"/>
    <w:rsid w:val="000A46C2"/>
    <w:rsid w:val="000A4E95"/>
    <w:rsid w:val="000B0E6E"/>
    <w:rsid w:val="000B1246"/>
    <w:rsid w:val="000B4FE6"/>
    <w:rsid w:val="000C2FE8"/>
    <w:rsid w:val="000C3FD6"/>
    <w:rsid w:val="000C6854"/>
    <w:rsid w:val="000D51FA"/>
    <w:rsid w:val="000D51FD"/>
    <w:rsid w:val="000F0F13"/>
    <w:rsid w:val="000F57F7"/>
    <w:rsid w:val="001018DD"/>
    <w:rsid w:val="001104C5"/>
    <w:rsid w:val="00110764"/>
    <w:rsid w:val="00114DD3"/>
    <w:rsid w:val="00115864"/>
    <w:rsid w:val="00120ECA"/>
    <w:rsid w:val="00125C81"/>
    <w:rsid w:val="00130DA2"/>
    <w:rsid w:val="00132623"/>
    <w:rsid w:val="00132C6A"/>
    <w:rsid w:val="00135926"/>
    <w:rsid w:val="001407C0"/>
    <w:rsid w:val="001433F6"/>
    <w:rsid w:val="00145625"/>
    <w:rsid w:val="001551E5"/>
    <w:rsid w:val="00157FF3"/>
    <w:rsid w:val="0016640C"/>
    <w:rsid w:val="0017181E"/>
    <w:rsid w:val="00176C8A"/>
    <w:rsid w:val="00182901"/>
    <w:rsid w:val="00183A1B"/>
    <w:rsid w:val="00190281"/>
    <w:rsid w:val="0019403C"/>
    <w:rsid w:val="00194404"/>
    <w:rsid w:val="00196C7A"/>
    <w:rsid w:val="001A5771"/>
    <w:rsid w:val="001A5810"/>
    <w:rsid w:val="001C1825"/>
    <w:rsid w:val="001C19C2"/>
    <w:rsid w:val="001C6A5D"/>
    <w:rsid w:val="001C7198"/>
    <w:rsid w:val="001D0F46"/>
    <w:rsid w:val="001D64CC"/>
    <w:rsid w:val="001D7F3E"/>
    <w:rsid w:val="001E5D7A"/>
    <w:rsid w:val="001E7BEC"/>
    <w:rsid w:val="001F70F3"/>
    <w:rsid w:val="00200891"/>
    <w:rsid w:val="00203A16"/>
    <w:rsid w:val="002079CF"/>
    <w:rsid w:val="00207E96"/>
    <w:rsid w:val="0021095F"/>
    <w:rsid w:val="00212FE5"/>
    <w:rsid w:val="002179A0"/>
    <w:rsid w:val="00222792"/>
    <w:rsid w:val="002253EA"/>
    <w:rsid w:val="002325A7"/>
    <w:rsid w:val="00234859"/>
    <w:rsid w:val="0024148D"/>
    <w:rsid w:val="00242C69"/>
    <w:rsid w:val="00244875"/>
    <w:rsid w:val="0025009E"/>
    <w:rsid w:val="0025064B"/>
    <w:rsid w:val="00250829"/>
    <w:rsid w:val="00250BF4"/>
    <w:rsid w:val="0025115A"/>
    <w:rsid w:val="00263400"/>
    <w:rsid w:val="00267306"/>
    <w:rsid w:val="00270CDB"/>
    <w:rsid w:val="0028083B"/>
    <w:rsid w:val="00283ADA"/>
    <w:rsid w:val="00284DD4"/>
    <w:rsid w:val="0028548E"/>
    <w:rsid w:val="00291016"/>
    <w:rsid w:val="002A0293"/>
    <w:rsid w:val="002A0FDC"/>
    <w:rsid w:val="002A17A6"/>
    <w:rsid w:val="002A5F84"/>
    <w:rsid w:val="002A6057"/>
    <w:rsid w:val="002B5DD5"/>
    <w:rsid w:val="002C1DE7"/>
    <w:rsid w:val="002C4BFA"/>
    <w:rsid w:val="002C50ED"/>
    <w:rsid w:val="002C7F55"/>
    <w:rsid w:val="002D7455"/>
    <w:rsid w:val="002E0106"/>
    <w:rsid w:val="002E288B"/>
    <w:rsid w:val="002E3DF9"/>
    <w:rsid w:val="002F29E2"/>
    <w:rsid w:val="002F449F"/>
    <w:rsid w:val="002F5FFB"/>
    <w:rsid w:val="002F704B"/>
    <w:rsid w:val="002F7734"/>
    <w:rsid w:val="002F7C33"/>
    <w:rsid w:val="00302354"/>
    <w:rsid w:val="00311CF7"/>
    <w:rsid w:val="00315EBC"/>
    <w:rsid w:val="00320989"/>
    <w:rsid w:val="0032537B"/>
    <w:rsid w:val="00330E89"/>
    <w:rsid w:val="00337AF9"/>
    <w:rsid w:val="00350903"/>
    <w:rsid w:val="00352558"/>
    <w:rsid w:val="003556B4"/>
    <w:rsid w:val="00356687"/>
    <w:rsid w:val="0036300C"/>
    <w:rsid w:val="00367F40"/>
    <w:rsid w:val="0037293D"/>
    <w:rsid w:val="003729A4"/>
    <w:rsid w:val="00373101"/>
    <w:rsid w:val="00374335"/>
    <w:rsid w:val="00376446"/>
    <w:rsid w:val="0038297A"/>
    <w:rsid w:val="0038314C"/>
    <w:rsid w:val="00384131"/>
    <w:rsid w:val="00384BF4"/>
    <w:rsid w:val="003854F8"/>
    <w:rsid w:val="003866B7"/>
    <w:rsid w:val="0039080C"/>
    <w:rsid w:val="00394773"/>
    <w:rsid w:val="0039564B"/>
    <w:rsid w:val="00395795"/>
    <w:rsid w:val="00395D2E"/>
    <w:rsid w:val="00396E0D"/>
    <w:rsid w:val="00397C91"/>
    <w:rsid w:val="003A1C3C"/>
    <w:rsid w:val="003A358F"/>
    <w:rsid w:val="003A43B6"/>
    <w:rsid w:val="003B07A2"/>
    <w:rsid w:val="003B20CB"/>
    <w:rsid w:val="003B2C92"/>
    <w:rsid w:val="003B2F65"/>
    <w:rsid w:val="003B3E92"/>
    <w:rsid w:val="003C30A1"/>
    <w:rsid w:val="003C44B6"/>
    <w:rsid w:val="003C45D1"/>
    <w:rsid w:val="003C6DFE"/>
    <w:rsid w:val="003D3746"/>
    <w:rsid w:val="003E07BC"/>
    <w:rsid w:val="003E1BBC"/>
    <w:rsid w:val="003E4D5B"/>
    <w:rsid w:val="003E4FE4"/>
    <w:rsid w:val="003E5D20"/>
    <w:rsid w:val="003F3B7D"/>
    <w:rsid w:val="003F6F4E"/>
    <w:rsid w:val="00416C45"/>
    <w:rsid w:val="0042073F"/>
    <w:rsid w:val="00421CDC"/>
    <w:rsid w:val="004226CE"/>
    <w:rsid w:val="004238E6"/>
    <w:rsid w:val="00426C9C"/>
    <w:rsid w:val="00426E8D"/>
    <w:rsid w:val="00434301"/>
    <w:rsid w:val="00440381"/>
    <w:rsid w:val="00443C92"/>
    <w:rsid w:val="0044498A"/>
    <w:rsid w:val="00466380"/>
    <w:rsid w:val="00466AA2"/>
    <w:rsid w:val="00467D12"/>
    <w:rsid w:val="004A05E8"/>
    <w:rsid w:val="004C06E5"/>
    <w:rsid w:val="004C42F9"/>
    <w:rsid w:val="004C6D1A"/>
    <w:rsid w:val="004C7F3F"/>
    <w:rsid w:val="004D467F"/>
    <w:rsid w:val="004E5531"/>
    <w:rsid w:val="004E7C9B"/>
    <w:rsid w:val="004F3EF3"/>
    <w:rsid w:val="00501DF8"/>
    <w:rsid w:val="00505586"/>
    <w:rsid w:val="00510CC4"/>
    <w:rsid w:val="0051626B"/>
    <w:rsid w:val="00517EF6"/>
    <w:rsid w:val="005203C5"/>
    <w:rsid w:val="00525D10"/>
    <w:rsid w:val="00530373"/>
    <w:rsid w:val="00530B7C"/>
    <w:rsid w:val="00544F10"/>
    <w:rsid w:val="0054505E"/>
    <w:rsid w:val="005458AC"/>
    <w:rsid w:val="00547294"/>
    <w:rsid w:val="00550141"/>
    <w:rsid w:val="00550DFC"/>
    <w:rsid w:val="005516F4"/>
    <w:rsid w:val="005540C9"/>
    <w:rsid w:val="005642B4"/>
    <w:rsid w:val="00565081"/>
    <w:rsid w:val="00567619"/>
    <w:rsid w:val="00573741"/>
    <w:rsid w:val="00573BBE"/>
    <w:rsid w:val="005860EC"/>
    <w:rsid w:val="00586F2A"/>
    <w:rsid w:val="005909A5"/>
    <w:rsid w:val="0059600A"/>
    <w:rsid w:val="005A5D88"/>
    <w:rsid w:val="005A7584"/>
    <w:rsid w:val="005A7EA6"/>
    <w:rsid w:val="005C08E1"/>
    <w:rsid w:val="005C5A88"/>
    <w:rsid w:val="005D2C3A"/>
    <w:rsid w:val="005D364D"/>
    <w:rsid w:val="005D471C"/>
    <w:rsid w:val="005E0E71"/>
    <w:rsid w:val="005E2103"/>
    <w:rsid w:val="005E287B"/>
    <w:rsid w:val="005E2AB8"/>
    <w:rsid w:val="005E525D"/>
    <w:rsid w:val="005F5598"/>
    <w:rsid w:val="005F62B2"/>
    <w:rsid w:val="00607353"/>
    <w:rsid w:val="0060779C"/>
    <w:rsid w:val="0061157C"/>
    <w:rsid w:val="0062204E"/>
    <w:rsid w:val="006330B5"/>
    <w:rsid w:val="00633B9C"/>
    <w:rsid w:val="00634C6B"/>
    <w:rsid w:val="006366ED"/>
    <w:rsid w:val="00640CC7"/>
    <w:rsid w:val="00640D2F"/>
    <w:rsid w:val="006412E1"/>
    <w:rsid w:val="0064616D"/>
    <w:rsid w:val="00650CDC"/>
    <w:rsid w:val="00653032"/>
    <w:rsid w:val="006535A2"/>
    <w:rsid w:val="00657309"/>
    <w:rsid w:val="00663DC1"/>
    <w:rsid w:val="00666F21"/>
    <w:rsid w:val="006726E8"/>
    <w:rsid w:val="00682051"/>
    <w:rsid w:val="006838EE"/>
    <w:rsid w:val="006850E6"/>
    <w:rsid w:val="00686488"/>
    <w:rsid w:val="00695824"/>
    <w:rsid w:val="006A1125"/>
    <w:rsid w:val="006A2B61"/>
    <w:rsid w:val="006B315E"/>
    <w:rsid w:val="006B4615"/>
    <w:rsid w:val="006C4230"/>
    <w:rsid w:val="006D0DE4"/>
    <w:rsid w:val="006D2273"/>
    <w:rsid w:val="006D5914"/>
    <w:rsid w:val="006F0CE5"/>
    <w:rsid w:val="006F1DD0"/>
    <w:rsid w:val="006F211D"/>
    <w:rsid w:val="006F432E"/>
    <w:rsid w:val="006F5267"/>
    <w:rsid w:val="00707BD0"/>
    <w:rsid w:val="00716929"/>
    <w:rsid w:val="00717EE7"/>
    <w:rsid w:val="00721D93"/>
    <w:rsid w:val="00722A7B"/>
    <w:rsid w:val="00723CEE"/>
    <w:rsid w:val="0073123E"/>
    <w:rsid w:val="00731B2D"/>
    <w:rsid w:val="00732B58"/>
    <w:rsid w:val="00733CED"/>
    <w:rsid w:val="0073406F"/>
    <w:rsid w:val="00744376"/>
    <w:rsid w:val="00745A48"/>
    <w:rsid w:val="0075102E"/>
    <w:rsid w:val="00754446"/>
    <w:rsid w:val="00760839"/>
    <w:rsid w:val="00764A77"/>
    <w:rsid w:val="00765FBA"/>
    <w:rsid w:val="00767FFB"/>
    <w:rsid w:val="007766EA"/>
    <w:rsid w:val="00780EA2"/>
    <w:rsid w:val="007A7183"/>
    <w:rsid w:val="007A7A60"/>
    <w:rsid w:val="007C4DB4"/>
    <w:rsid w:val="007C5175"/>
    <w:rsid w:val="007C5F95"/>
    <w:rsid w:val="007D68F0"/>
    <w:rsid w:val="007F2F77"/>
    <w:rsid w:val="00806156"/>
    <w:rsid w:val="00813A00"/>
    <w:rsid w:val="008172A0"/>
    <w:rsid w:val="00822B8F"/>
    <w:rsid w:val="00831C0C"/>
    <w:rsid w:val="00835E2A"/>
    <w:rsid w:val="008407E7"/>
    <w:rsid w:val="00840B5D"/>
    <w:rsid w:val="008423BC"/>
    <w:rsid w:val="00842524"/>
    <w:rsid w:val="00842F06"/>
    <w:rsid w:val="00844393"/>
    <w:rsid w:val="0084791F"/>
    <w:rsid w:val="00847C33"/>
    <w:rsid w:val="00860902"/>
    <w:rsid w:val="00863670"/>
    <w:rsid w:val="008661A3"/>
    <w:rsid w:val="00870DBA"/>
    <w:rsid w:val="00872AB7"/>
    <w:rsid w:val="0087564B"/>
    <w:rsid w:val="00876682"/>
    <w:rsid w:val="008778C1"/>
    <w:rsid w:val="0088572B"/>
    <w:rsid w:val="0089197E"/>
    <w:rsid w:val="008929C7"/>
    <w:rsid w:val="008A0621"/>
    <w:rsid w:val="008A6972"/>
    <w:rsid w:val="008B027A"/>
    <w:rsid w:val="008C172B"/>
    <w:rsid w:val="008C4C6F"/>
    <w:rsid w:val="008D23D4"/>
    <w:rsid w:val="008D3847"/>
    <w:rsid w:val="008D6DC1"/>
    <w:rsid w:val="008E1488"/>
    <w:rsid w:val="008E21F2"/>
    <w:rsid w:val="008E7025"/>
    <w:rsid w:val="008F0FFE"/>
    <w:rsid w:val="0090155A"/>
    <w:rsid w:val="00911221"/>
    <w:rsid w:val="00911E15"/>
    <w:rsid w:val="0092243D"/>
    <w:rsid w:val="009273A5"/>
    <w:rsid w:val="00930003"/>
    <w:rsid w:val="009310A2"/>
    <w:rsid w:val="009325FA"/>
    <w:rsid w:val="009544FA"/>
    <w:rsid w:val="00966914"/>
    <w:rsid w:val="00967981"/>
    <w:rsid w:val="009704E5"/>
    <w:rsid w:val="00970DED"/>
    <w:rsid w:val="00974330"/>
    <w:rsid w:val="0097755B"/>
    <w:rsid w:val="00977D0E"/>
    <w:rsid w:val="00982B86"/>
    <w:rsid w:val="00993591"/>
    <w:rsid w:val="00995123"/>
    <w:rsid w:val="009A04F2"/>
    <w:rsid w:val="009A2F6C"/>
    <w:rsid w:val="009A6C60"/>
    <w:rsid w:val="009A7EC6"/>
    <w:rsid w:val="009B6460"/>
    <w:rsid w:val="009C08F7"/>
    <w:rsid w:val="009C51D3"/>
    <w:rsid w:val="009C708E"/>
    <w:rsid w:val="009D1852"/>
    <w:rsid w:val="009E0194"/>
    <w:rsid w:val="009E0FEE"/>
    <w:rsid w:val="009E6452"/>
    <w:rsid w:val="009E7391"/>
    <w:rsid w:val="009E79D9"/>
    <w:rsid w:val="009E7A33"/>
    <w:rsid w:val="009E7BB9"/>
    <w:rsid w:val="00A04971"/>
    <w:rsid w:val="00A12DD5"/>
    <w:rsid w:val="00A1314E"/>
    <w:rsid w:val="00A133CB"/>
    <w:rsid w:val="00A14EB5"/>
    <w:rsid w:val="00A3069A"/>
    <w:rsid w:val="00A35535"/>
    <w:rsid w:val="00A47E10"/>
    <w:rsid w:val="00A54711"/>
    <w:rsid w:val="00A56C87"/>
    <w:rsid w:val="00A57257"/>
    <w:rsid w:val="00A62CE2"/>
    <w:rsid w:val="00A6568D"/>
    <w:rsid w:val="00A65719"/>
    <w:rsid w:val="00A66A84"/>
    <w:rsid w:val="00A67AED"/>
    <w:rsid w:val="00A76B46"/>
    <w:rsid w:val="00A86181"/>
    <w:rsid w:val="00A936CA"/>
    <w:rsid w:val="00A947AB"/>
    <w:rsid w:val="00A9604A"/>
    <w:rsid w:val="00A97B3A"/>
    <w:rsid w:val="00AA00CF"/>
    <w:rsid w:val="00AA2FE3"/>
    <w:rsid w:val="00AA68FC"/>
    <w:rsid w:val="00AB0E5B"/>
    <w:rsid w:val="00AB1CAC"/>
    <w:rsid w:val="00AC0E09"/>
    <w:rsid w:val="00AC13F2"/>
    <w:rsid w:val="00AD258B"/>
    <w:rsid w:val="00AD7148"/>
    <w:rsid w:val="00AD730B"/>
    <w:rsid w:val="00AD7394"/>
    <w:rsid w:val="00AE0461"/>
    <w:rsid w:val="00AE3E72"/>
    <w:rsid w:val="00AF2A57"/>
    <w:rsid w:val="00AF3D7E"/>
    <w:rsid w:val="00AF62E3"/>
    <w:rsid w:val="00B03C87"/>
    <w:rsid w:val="00B044D6"/>
    <w:rsid w:val="00B0573C"/>
    <w:rsid w:val="00B12B0E"/>
    <w:rsid w:val="00B15CA7"/>
    <w:rsid w:val="00B268A8"/>
    <w:rsid w:val="00B314B7"/>
    <w:rsid w:val="00B31FF8"/>
    <w:rsid w:val="00B54362"/>
    <w:rsid w:val="00B578CE"/>
    <w:rsid w:val="00B60052"/>
    <w:rsid w:val="00B61BCA"/>
    <w:rsid w:val="00B64A20"/>
    <w:rsid w:val="00B64BB9"/>
    <w:rsid w:val="00B653B5"/>
    <w:rsid w:val="00B66894"/>
    <w:rsid w:val="00B80208"/>
    <w:rsid w:val="00B82F49"/>
    <w:rsid w:val="00B8516B"/>
    <w:rsid w:val="00B92A5D"/>
    <w:rsid w:val="00B92BA4"/>
    <w:rsid w:val="00B92FAC"/>
    <w:rsid w:val="00B9489A"/>
    <w:rsid w:val="00BA0F9D"/>
    <w:rsid w:val="00BA1DE6"/>
    <w:rsid w:val="00BB3525"/>
    <w:rsid w:val="00BB4282"/>
    <w:rsid w:val="00BB6279"/>
    <w:rsid w:val="00BB6E02"/>
    <w:rsid w:val="00BC10B6"/>
    <w:rsid w:val="00BC115F"/>
    <w:rsid w:val="00BC3747"/>
    <w:rsid w:val="00BD3610"/>
    <w:rsid w:val="00BD79BC"/>
    <w:rsid w:val="00BE139F"/>
    <w:rsid w:val="00BE2C92"/>
    <w:rsid w:val="00BE2CE5"/>
    <w:rsid w:val="00C04786"/>
    <w:rsid w:val="00C04DCC"/>
    <w:rsid w:val="00C0570A"/>
    <w:rsid w:val="00C10DE2"/>
    <w:rsid w:val="00C1267A"/>
    <w:rsid w:val="00C14F79"/>
    <w:rsid w:val="00C20946"/>
    <w:rsid w:val="00C211ED"/>
    <w:rsid w:val="00C21541"/>
    <w:rsid w:val="00C2171C"/>
    <w:rsid w:val="00C218C8"/>
    <w:rsid w:val="00C3487D"/>
    <w:rsid w:val="00C52968"/>
    <w:rsid w:val="00C535CF"/>
    <w:rsid w:val="00C55943"/>
    <w:rsid w:val="00C717C3"/>
    <w:rsid w:val="00C73E4D"/>
    <w:rsid w:val="00C76C67"/>
    <w:rsid w:val="00C774A8"/>
    <w:rsid w:val="00C821C1"/>
    <w:rsid w:val="00C857AD"/>
    <w:rsid w:val="00C86CDB"/>
    <w:rsid w:val="00C92A36"/>
    <w:rsid w:val="00C95BA0"/>
    <w:rsid w:val="00CA0D08"/>
    <w:rsid w:val="00CA298C"/>
    <w:rsid w:val="00CA4ABF"/>
    <w:rsid w:val="00CA7C6F"/>
    <w:rsid w:val="00CB6E46"/>
    <w:rsid w:val="00CC033C"/>
    <w:rsid w:val="00CD789B"/>
    <w:rsid w:val="00CE0368"/>
    <w:rsid w:val="00CE1030"/>
    <w:rsid w:val="00CE1C85"/>
    <w:rsid w:val="00CE4319"/>
    <w:rsid w:val="00CF4371"/>
    <w:rsid w:val="00CF5575"/>
    <w:rsid w:val="00CF6E68"/>
    <w:rsid w:val="00CF7713"/>
    <w:rsid w:val="00D070F1"/>
    <w:rsid w:val="00D11BDC"/>
    <w:rsid w:val="00D144A8"/>
    <w:rsid w:val="00D14EA0"/>
    <w:rsid w:val="00D212CA"/>
    <w:rsid w:val="00D23398"/>
    <w:rsid w:val="00D27FB3"/>
    <w:rsid w:val="00D31F69"/>
    <w:rsid w:val="00D36853"/>
    <w:rsid w:val="00D36B09"/>
    <w:rsid w:val="00D40258"/>
    <w:rsid w:val="00D4093A"/>
    <w:rsid w:val="00D44317"/>
    <w:rsid w:val="00D45441"/>
    <w:rsid w:val="00D50534"/>
    <w:rsid w:val="00D567F9"/>
    <w:rsid w:val="00D603BB"/>
    <w:rsid w:val="00D60C60"/>
    <w:rsid w:val="00D65152"/>
    <w:rsid w:val="00D67C94"/>
    <w:rsid w:val="00D7076C"/>
    <w:rsid w:val="00D73406"/>
    <w:rsid w:val="00D76E8F"/>
    <w:rsid w:val="00D81ED4"/>
    <w:rsid w:val="00D838B6"/>
    <w:rsid w:val="00D84B8C"/>
    <w:rsid w:val="00D850AA"/>
    <w:rsid w:val="00D86EAA"/>
    <w:rsid w:val="00D8766B"/>
    <w:rsid w:val="00D87A85"/>
    <w:rsid w:val="00D93363"/>
    <w:rsid w:val="00D96844"/>
    <w:rsid w:val="00D9725E"/>
    <w:rsid w:val="00DA1F8C"/>
    <w:rsid w:val="00DA7E3E"/>
    <w:rsid w:val="00DB0C2E"/>
    <w:rsid w:val="00DB0F7D"/>
    <w:rsid w:val="00DB5F46"/>
    <w:rsid w:val="00DB6F68"/>
    <w:rsid w:val="00DC7519"/>
    <w:rsid w:val="00DD2C05"/>
    <w:rsid w:val="00DD4561"/>
    <w:rsid w:val="00DF18DD"/>
    <w:rsid w:val="00E041C7"/>
    <w:rsid w:val="00E05209"/>
    <w:rsid w:val="00E11BBB"/>
    <w:rsid w:val="00E222B3"/>
    <w:rsid w:val="00E22DD9"/>
    <w:rsid w:val="00E33DBD"/>
    <w:rsid w:val="00E348B9"/>
    <w:rsid w:val="00E35756"/>
    <w:rsid w:val="00E35840"/>
    <w:rsid w:val="00E41BE4"/>
    <w:rsid w:val="00E52455"/>
    <w:rsid w:val="00E524CE"/>
    <w:rsid w:val="00E5539C"/>
    <w:rsid w:val="00E65CBC"/>
    <w:rsid w:val="00E7161C"/>
    <w:rsid w:val="00E74E70"/>
    <w:rsid w:val="00E7712B"/>
    <w:rsid w:val="00E77918"/>
    <w:rsid w:val="00E83B93"/>
    <w:rsid w:val="00E85AAA"/>
    <w:rsid w:val="00E9269F"/>
    <w:rsid w:val="00E93934"/>
    <w:rsid w:val="00E93F37"/>
    <w:rsid w:val="00E94C13"/>
    <w:rsid w:val="00E97812"/>
    <w:rsid w:val="00EA1595"/>
    <w:rsid w:val="00EB4345"/>
    <w:rsid w:val="00EB7B5E"/>
    <w:rsid w:val="00EC42D8"/>
    <w:rsid w:val="00ED15CA"/>
    <w:rsid w:val="00ED1901"/>
    <w:rsid w:val="00ED1C92"/>
    <w:rsid w:val="00ED2714"/>
    <w:rsid w:val="00ED2751"/>
    <w:rsid w:val="00ED6F9D"/>
    <w:rsid w:val="00EE0AFF"/>
    <w:rsid w:val="00EE498A"/>
    <w:rsid w:val="00EE4FC4"/>
    <w:rsid w:val="00EF7970"/>
    <w:rsid w:val="00F0183C"/>
    <w:rsid w:val="00F01B65"/>
    <w:rsid w:val="00F01E70"/>
    <w:rsid w:val="00F069BE"/>
    <w:rsid w:val="00F06BB2"/>
    <w:rsid w:val="00F073D5"/>
    <w:rsid w:val="00F24C4B"/>
    <w:rsid w:val="00F25337"/>
    <w:rsid w:val="00F27E52"/>
    <w:rsid w:val="00F545A2"/>
    <w:rsid w:val="00F606FA"/>
    <w:rsid w:val="00F615D6"/>
    <w:rsid w:val="00F63125"/>
    <w:rsid w:val="00F63539"/>
    <w:rsid w:val="00F665AC"/>
    <w:rsid w:val="00F66D88"/>
    <w:rsid w:val="00F67A61"/>
    <w:rsid w:val="00F67FC9"/>
    <w:rsid w:val="00F7184A"/>
    <w:rsid w:val="00F72FE6"/>
    <w:rsid w:val="00F7390E"/>
    <w:rsid w:val="00F8405B"/>
    <w:rsid w:val="00F87781"/>
    <w:rsid w:val="00F90E21"/>
    <w:rsid w:val="00F97570"/>
    <w:rsid w:val="00F97B91"/>
    <w:rsid w:val="00FA2C95"/>
    <w:rsid w:val="00FA373F"/>
    <w:rsid w:val="00FB02DF"/>
    <w:rsid w:val="00FB5474"/>
    <w:rsid w:val="00FB686E"/>
    <w:rsid w:val="00FB68DE"/>
    <w:rsid w:val="00FC3313"/>
    <w:rsid w:val="00FC4F22"/>
    <w:rsid w:val="00FC7E4D"/>
    <w:rsid w:val="00FD450D"/>
    <w:rsid w:val="00FD5CDF"/>
    <w:rsid w:val="00FE2134"/>
    <w:rsid w:val="00FE24F5"/>
    <w:rsid w:val="00FE59EE"/>
    <w:rsid w:val="00FF008D"/>
    <w:rsid w:val="00FF3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2978F6"/>
  <w15:docId w15:val="{A24368F6-25CD-48B2-9F05-D2E439AE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Latn-RS"/>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4A05E8"/>
    <w:pPr>
      <w:tabs>
        <w:tab w:val="left" w:pos="482"/>
        <w:tab w:val="right" w:leader="dot" w:pos="9628"/>
      </w:tabs>
      <w:spacing w:before="120" w:after="120"/>
    </w:pPr>
    <w:rPr>
      <w:b/>
      <w:bCs/>
      <w:caps/>
      <w:noProof/>
      <w:color w:val="0070C0"/>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863670"/>
    <w:pPr>
      <w:tabs>
        <w:tab w:val="left" w:pos="1440"/>
        <w:tab w:val="right" w:leader="dot" w:pos="9628"/>
      </w:tabs>
      <w:ind w:left="482"/>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3C6DFE"/>
    <w:pPr>
      <w:spacing w:after="160" w:line="259" w:lineRule="auto"/>
      <w:ind w:left="720"/>
      <w:contextualSpacing/>
    </w:pPr>
    <w:rPr>
      <w:rFonts w:asciiTheme="minorHAnsi" w:eastAsiaTheme="minorHAnsi" w:hAnsiTheme="minorHAnsi" w:cstheme="minorBidi"/>
      <w:sz w:val="22"/>
      <w:szCs w:val="22"/>
      <w:lang w:val="en-US"/>
    </w:rPr>
  </w:style>
  <w:style w:type="character" w:styleId="Strong">
    <w:name w:val="Strong"/>
    <w:basedOn w:val="DefaultParagraphFont"/>
    <w:uiPriority w:val="22"/>
    <w:qFormat/>
    <w:rsid w:val="00BC10B6"/>
    <w:rPr>
      <w:b/>
      <w:bCs/>
    </w:rPr>
  </w:style>
  <w:style w:type="character" w:styleId="UnresolvedMention">
    <w:name w:val="Unresolved Mention"/>
    <w:basedOn w:val="DefaultParagraphFont"/>
    <w:uiPriority w:val="99"/>
    <w:semiHidden/>
    <w:unhideWhenUsed/>
    <w:rsid w:val="00C20946"/>
    <w:rPr>
      <w:color w:val="605E5C"/>
      <w:shd w:val="clear" w:color="auto" w:fill="E1DFDD"/>
    </w:rPr>
  </w:style>
  <w:style w:type="character" w:styleId="PlaceholderText">
    <w:name w:val="Placeholder Text"/>
    <w:basedOn w:val="DefaultParagraphFont"/>
    <w:uiPriority w:val="99"/>
    <w:semiHidden/>
    <w:rsid w:val="00AC13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9219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989292606">
      <w:bodyDiv w:val="1"/>
      <w:marLeft w:val="0"/>
      <w:marRight w:val="0"/>
      <w:marTop w:val="0"/>
      <w:marBottom w:val="0"/>
      <w:divBdr>
        <w:top w:val="none" w:sz="0" w:space="0" w:color="auto"/>
        <w:left w:val="none" w:sz="0" w:space="0" w:color="auto"/>
        <w:bottom w:val="none" w:sz="0" w:space="0" w:color="auto"/>
        <w:right w:val="none" w:sz="0" w:space="0" w:color="auto"/>
      </w:divBdr>
    </w:div>
    <w:div w:id="1214928492">
      <w:bodyDiv w:val="1"/>
      <w:marLeft w:val="0"/>
      <w:marRight w:val="0"/>
      <w:marTop w:val="0"/>
      <w:marBottom w:val="0"/>
      <w:divBdr>
        <w:top w:val="none" w:sz="0" w:space="0" w:color="auto"/>
        <w:left w:val="none" w:sz="0" w:space="0" w:color="auto"/>
        <w:bottom w:val="none" w:sz="0" w:space="0" w:color="auto"/>
        <w:right w:val="none" w:sz="0" w:space="0" w:color="auto"/>
      </w:divBdr>
    </w:div>
    <w:div w:id="1246182907">
      <w:bodyDiv w:val="1"/>
      <w:marLeft w:val="0"/>
      <w:marRight w:val="0"/>
      <w:marTop w:val="0"/>
      <w:marBottom w:val="0"/>
      <w:divBdr>
        <w:top w:val="none" w:sz="0" w:space="0" w:color="auto"/>
        <w:left w:val="none" w:sz="0" w:space="0" w:color="auto"/>
        <w:bottom w:val="none" w:sz="0" w:space="0" w:color="auto"/>
        <w:right w:val="none" w:sz="0" w:space="0" w:color="auto"/>
      </w:divBdr>
    </w:div>
    <w:div w:id="146954596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701860350">
      <w:bodyDiv w:val="1"/>
      <w:marLeft w:val="0"/>
      <w:marRight w:val="0"/>
      <w:marTop w:val="0"/>
      <w:marBottom w:val="0"/>
      <w:divBdr>
        <w:top w:val="none" w:sz="0" w:space="0" w:color="auto"/>
        <w:left w:val="none" w:sz="0" w:space="0" w:color="auto"/>
        <w:bottom w:val="none" w:sz="0" w:space="0" w:color="auto"/>
        <w:right w:val="none" w:sz="0" w:space="0" w:color="auto"/>
      </w:divBdr>
    </w:div>
    <w:div w:id="173712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SeminarskiRB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SeminarskiRBS.dotx</Template>
  <TotalTime>264</TotalTime>
  <Pages>1</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7086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Lenovo</dc:creator>
  <cp:lastModifiedBy>Лазар Вулић</cp:lastModifiedBy>
  <cp:revision>168</cp:revision>
  <cp:lastPrinted>2023-01-02T21:47:00Z</cp:lastPrinted>
  <dcterms:created xsi:type="dcterms:W3CDTF">2022-12-12T22:50:00Z</dcterms:created>
  <dcterms:modified xsi:type="dcterms:W3CDTF">2023-01-02T21:47:00Z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